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80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to enter headings, title, and contact details"/>
      </w:tblPr>
      <w:tblGrid>
        <w:gridCol w:w="5279"/>
        <w:gridCol w:w="5279"/>
        <w:gridCol w:w="4245"/>
      </w:tblGrid>
      <w:tr w:rsidR="002D2D78" w:rsidTr="007610CA">
        <w:trPr>
          <w:trHeight w:val="2736"/>
          <w:jc w:val="center"/>
        </w:trPr>
        <w:tc>
          <w:tcPr>
            <w:tcW w:w="5279" w:type="dxa"/>
            <w:shd w:val="clear" w:color="auto" w:fill="FFFF00"/>
            <w:tcMar>
              <w:right w:w="1037" w:type="dxa"/>
            </w:tcMar>
          </w:tcPr>
          <w:sdt>
            <w:sdtPr>
              <w:alias w:val="Enter quote:"/>
              <w:tag w:val="Enter quote:"/>
              <w:id w:val="114877328"/>
              <w:placeholder>
                <w:docPart w:val="E1D2A9DA4FD94DFAA491103828D17873"/>
              </w:placeholder>
              <w:temporary/>
              <w:showingPlcHdr/>
              <w15:appearance w15:val="hidden"/>
            </w:sdtPr>
            <w:sdtEndPr/>
            <w:sdtContent>
              <w:p w:rsidR="002D2D78" w:rsidRPr="00C95444" w:rsidRDefault="002154DF" w:rsidP="00C95444">
                <w:pPr>
                  <w:pStyle w:val="ListParagraph"/>
                  <w:numPr>
                    <w:ilvl w:val="0"/>
                    <w:numId w:val="12"/>
                  </w:numPr>
                  <w:pBdr>
                    <w:top w:val="single" w:sz="4" w:space="8" w:color="A43020" w:themeColor="accent1" w:themeShade="BF"/>
                  </w:pBdr>
                  <w:rPr>
                    <w:sz w:val="40"/>
                  </w:rPr>
                </w:pPr>
                <w:r w:rsidRPr="00C95444">
                  <w:rPr>
                    <w:sz w:val="40"/>
                  </w:rPr>
                  <w:t>Use styles to easily format your Word documents in no time.</w:t>
                </w:r>
              </w:p>
            </w:sdtContent>
          </w:sdt>
          <w:sdt>
            <w:sdtPr>
              <w:alias w:val="Enter hours:"/>
              <w:tag w:val="Enter hours:"/>
              <w:id w:val="-845705134"/>
              <w:placeholder>
                <w:docPart w:val="F1B77AA0C9CD435FA6174DE233CAD5F5"/>
              </w:placeholder>
              <w:temporary/>
              <w:showingPlcHdr/>
              <w15:appearance w15:val="hidden"/>
            </w:sdtPr>
            <w:sdtEndPr/>
            <w:sdtContent>
              <w:p w:rsidR="002D2D78" w:rsidRPr="00C95444" w:rsidRDefault="002154DF" w:rsidP="00C95444">
                <w:pPr>
                  <w:pStyle w:val="ListParagraph"/>
                  <w:numPr>
                    <w:ilvl w:val="0"/>
                    <w:numId w:val="12"/>
                  </w:numPr>
                  <w:pBdr>
                    <w:top w:val="single" w:sz="4" w:space="8" w:color="A43020" w:themeColor="accent1" w:themeShade="BF"/>
                  </w:pBdr>
                  <w:rPr>
                    <w:sz w:val="40"/>
                  </w:rPr>
                </w:pPr>
                <w:r w:rsidRPr="00C95444">
                  <w:rPr>
                    <w:sz w:val="40"/>
                  </w:rPr>
                  <w:t>Hours</w:t>
                </w:r>
              </w:p>
            </w:sdtContent>
          </w:sdt>
          <w:p w:rsidR="002D2D78" w:rsidRPr="00B4101B" w:rsidRDefault="002D2D78" w:rsidP="00C95444">
            <w:pPr>
              <w:pBdr>
                <w:top w:val="single" w:sz="4" w:space="8" w:color="A43020" w:themeColor="accent1" w:themeShade="BF"/>
              </w:pBdr>
              <w:rPr>
                <w:sz w:val="40"/>
              </w:rPr>
            </w:pPr>
          </w:p>
        </w:tc>
        <w:tc>
          <w:tcPr>
            <w:tcW w:w="5279" w:type="dxa"/>
            <w:tcMar>
              <w:right w:w="1037" w:type="dxa"/>
            </w:tcMar>
          </w:tcPr>
          <w:sdt>
            <w:sdtPr>
              <w:alias w:val="Enter subtitle:"/>
              <w:tag w:val="Enter subtitle:"/>
              <w:id w:val="22985231"/>
              <w:placeholder>
                <w:docPart w:val="958F485B7FE641FB8BE1D5BBB977988C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Subtitle"/>
                </w:pPr>
                <w:r>
                  <w:t>Subtitle</w:t>
                </w:r>
              </w:p>
            </w:sdtContent>
          </w:sdt>
          <w:sdt>
            <w:sdtPr>
              <w:alias w:val="Enter heading 3:"/>
              <w:tag w:val="Enter heading 3:"/>
              <w:id w:val="-576049894"/>
              <w:placeholder>
                <w:docPart w:val="70DA44DB9A514A18B0D80F7F9CE71988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 w:rsidP="00776EEA">
                <w:pPr>
                  <w:pStyle w:val="Heading3"/>
                  <w:pBdr>
                    <w:top w:val="dashDotStroked" w:sz="24" w:space="1" w:color="161616" w:themeColor="background2" w:themeShade="1A"/>
                    <w:left w:val="dashDotStroked" w:sz="24" w:space="4" w:color="161616" w:themeColor="background2" w:themeShade="1A"/>
                    <w:bottom w:val="dashDotStroked" w:sz="24" w:space="1" w:color="161616" w:themeColor="background2" w:themeShade="1A"/>
                    <w:right w:val="dashDotStroked" w:sz="24" w:space="4" w:color="161616" w:themeColor="background2" w:themeShade="1A"/>
                  </w:pBdr>
                  <w:outlineLvl w:val="2"/>
                </w:pPr>
                <w:r>
                  <w:t>Heading 3</w:t>
                </w:r>
              </w:p>
            </w:sdtContent>
          </w:sdt>
          <w:p w:rsidR="002D2D78" w:rsidRDefault="000C3830" w:rsidP="00776EEA">
            <w:pPr>
              <w:pStyle w:val="Address"/>
              <w:pBdr>
                <w:top w:val="dashDotStroked" w:sz="24" w:space="1" w:color="161616" w:themeColor="background2" w:themeShade="1A"/>
                <w:left w:val="dashDotStroked" w:sz="24" w:space="4" w:color="161616" w:themeColor="background2" w:themeShade="1A"/>
                <w:bottom w:val="dashDotStroked" w:sz="24" w:space="1" w:color="161616" w:themeColor="background2" w:themeShade="1A"/>
                <w:right w:val="dashDotStroked" w:sz="24" w:space="4" w:color="161616" w:themeColor="background2" w:themeShade="1A"/>
              </w:pBdr>
            </w:pPr>
            <w:sdt>
              <w:sdtPr>
                <w:alias w:val="Enter street address:"/>
                <w:tag w:val="Enter street address:"/>
                <w:id w:val="1527219430"/>
                <w:placeholder>
                  <w:docPart w:val="2690676D2B67483CB28855419F21ADC0"/>
                </w:placeholder>
                <w:temporary/>
                <w:showingPlcHdr/>
                <w15:appearance w15:val="hidden"/>
              </w:sdtPr>
              <w:sdtEndPr/>
              <w:sdtContent>
                <w:r w:rsidR="002154DF">
                  <w:t>Street Address</w:t>
                </w:r>
              </w:sdtContent>
            </w:sdt>
            <w:r w:rsidR="00F214A2">
              <w:t xml:space="preserve">, </w:t>
            </w:r>
            <w:sdt>
              <w:sdtPr>
                <w:alias w:val="Enter City, ST ZIP Code:"/>
                <w:tag w:val="Enter City, ST ZIP Code:"/>
                <w:id w:val="-1557308539"/>
                <w:placeholder>
                  <w:docPart w:val="63F9F5E2C6014DE7AF8542ED5B65559E"/>
                </w:placeholder>
                <w:temporary/>
                <w:showingPlcHdr/>
                <w15:appearance w15:val="hidden"/>
              </w:sdtPr>
              <w:sdtEndPr/>
              <w:sdtContent>
                <w:r w:rsidR="00F214A2">
                  <w:t>City, ST ZIP Code</w:t>
                </w:r>
              </w:sdtContent>
            </w:sdt>
          </w:p>
          <w:sdt>
            <w:sdtPr>
              <w:alias w:val="Enter phone:"/>
              <w:tag w:val="Enter phone:"/>
              <w:id w:val="-2131925445"/>
              <w:placeholder>
                <w:docPart w:val="4B662262147C4755954015A8E96A6733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 w:rsidP="00776EEA">
                <w:pPr>
                  <w:pStyle w:val="Phone"/>
                  <w:pBdr>
                    <w:top w:val="dashDotStroked" w:sz="24" w:space="1" w:color="161616" w:themeColor="background2" w:themeShade="1A"/>
                    <w:left w:val="dashDotStroked" w:sz="24" w:space="4" w:color="161616" w:themeColor="background2" w:themeShade="1A"/>
                    <w:bottom w:val="dashDotStroked" w:sz="24" w:space="1" w:color="161616" w:themeColor="background2" w:themeShade="1A"/>
                    <w:right w:val="dashDotStroked" w:sz="24" w:space="4" w:color="161616" w:themeColor="background2" w:themeShade="1A"/>
                  </w:pBdr>
                </w:pPr>
                <w:r w:rsidRPr="00776EEA">
                  <w:rPr>
                    <w:bdr w:val="dashDotStroked" w:sz="24" w:space="0" w:color="161616" w:themeColor="background2" w:themeShade="1A"/>
                  </w:rPr>
                  <w:t>Telephone</w:t>
                </w:r>
              </w:p>
            </w:sdtContent>
          </w:sdt>
        </w:tc>
        <w:tc>
          <w:tcPr>
            <w:tcW w:w="4245" w:type="dxa"/>
          </w:tcPr>
          <w:sdt>
            <w:sdtPr>
              <w:alias w:val="Enter subtitle:"/>
              <w:tag w:val="Enter subtitle:"/>
              <w:id w:val="-1458871814"/>
              <w:placeholder>
                <w:docPart w:val="D8B4F6D7A08E4FA9A99823520558676A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Subtitle"/>
                </w:pPr>
                <w:r>
                  <w:t>Subtitle</w:t>
                </w:r>
              </w:p>
            </w:sdtContent>
          </w:sdt>
          <w:sdt>
            <w:sdtPr>
              <w:alias w:val="Enter heading 8:"/>
              <w:tag w:val="Enter heading 8:"/>
              <w:id w:val="1172218666"/>
              <w:placeholder>
                <w:docPart w:val="DC229430E1914D3CB2DABD4FC8E259E2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8"/>
                  <w:outlineLvl w:val="7"/>
                </w:pPr>
                <w:r>
                  <w:t>Heading 8</w:t>
                </w:r>
              </w:p>
            </w:sdtContent>
          </w:sdt>
          <w:p w:rsidR="002D2D78" w:rsidRDefault="000C3830">
            <w:pPr>
              <w:pStyle w:val="Address"/>
            </w:pPr>
            <w:sdt>
              <w:sdtPr>
                <w:alias w:val="Enter street address:"/>
                <w:tag w:val="Enter street address:"/>
                <w:id w:val="-1481922314"/>
                <w:placeholder>
                  <w:docPart w:val="1E02CCB7D9E14095A14F5E807FDBE573"/>
                </w:placeholder>
                <w:temporary/>
                <w:showingPlcHdr/>
                <w15:appearance w15:val="hidden"/>
              </w:sdtPr>
              <w:sdtEndPr/>
              <w:sdtContent>
                <w:r w:rsidR="002154DF">
                  <w:t>Street Address</w:t>
                </w:r>
              </w:sdtContent>
            </w:sdt>
            <w:r w:rsidR="00F214A2">
              <w:t xml:space="preserve">, </w:t>
            </w:r>
            <w:sdt>
              <w:sdtPr>
                <w:alias w:val="Enter City, ST ZIP Code:"/>
                <w:tag w:val="Enter City, ST ZIP Code:"/>
                <w:id w:val="315231420"/>
                <w:placeholder>
                  <w:docPart w:val="2AFDAC0952F647A8A1E4FC84F17FFF89"/>
                </w:placeholder>
                <w:temporary/>
                <w:showingPlcHdr/>
                <w15:appearance w15:val="hidden"/>
              </w:sdtPr>
              <w:sdtEndPr/>
              <w:sdtContent>
                <w:r w:rsidR="00F214A2">
                  <w:t>City, ST ZIP Code</w:t>
                </w:r>
              </w:sdtContent>
            </w:sdt>
          </w:p>
          <w:sdt>
            <w:sdtPr>
              <w:alias w:val="Enter phone:"/>
              <w:tag w:val="Enter phone:"/>
              <w:id w:val="-1837917806"/>
              <w:placeholder>
                <w:docPart w:val="996F7F09D68C4DF28B925B0AEE46CA2E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Phone"/>
                </w:pPr>
                <w:r>
                  <w:t>Telephone</w:t>
                </w:r>
              </w:p>
            </w:sdtContent>
          </w:sdt>
        </w:tc>
      </w:tr>
      <w:tr w:rsidR="002D2D78" w:rsidTr="000C3A20">
        <w:trPr>
          <w:trHeight w:val="9144"/>
          <w:jc w:val="center"/>
        </w:trPr>
        <w:tc>
          <w:tcPr>
            <w:tcW w:w="5279" w:type="dxa"/>
            <w:tcMar>
              <w:top w:w="216" w:type="dxa"/>
              <w:right w:w="1037" w:type="dxa"/>
            </w:tcMar>
          </w:tcPr>
          <w:sdt>
            <w:sdtPr>
              <w:rPr>
                <w:sz w:val="40"/>
              </w:rPr>
              <w:alias w:val="Enter heading 7:"/>
              <w:tag w:val="Enter heading 7:"/>
              <w:id w:val="-317880954"/>
              <w:placeholder>
                <w:docPart w:val="A311415048B44B7AA029E0FE89051E79"/>
              </w:placeholder>
              <w:temporary/>
              <w:showingPlcHdr/>
              <w15:appearance w15:val="hidden"/>
            </w:sdtPr>
            <w:sdtEndPr/>
            <w:sdtContent>
              <w:p w:rsidR="002D2D78" w:rsidRPr="00B4101B" w:rsidRDefault="002154DF" w:rsidP="00B4101B">
                <w:p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B4101B">
                  <w:rPr>
                    <w:sz w:val="40"/>
                  </w:rPr>
                  <w:t>Heading 7</w:t>
                </w:r>
              </w:p>
            </w:sdtContent>
          </w:sdt>
          <w:p w:rsidR="002D2D78" w:rsidRPr="00B4101B" w:rsidRDefault="000C3830" w:rsidP="00B4101B">
            <w:pPr>
              <w:pBdr>
                <w:bottom w:val="single" w:sz="4" w:space="4" w:color="A43020" w:themeColor="accent1" w:themeShade="BF"/>
              </w:pBdr>
              <w:rPr>
                <w:sz w:val="40"/>
              </w:rPr>
            </w:pPr>
            <w:sdt>
              <w:sdtPr>
                <w:rPr>
                  <w:sz w:val="40"/>
                </w:rPr>
                <w:alias w:val="Enter heading 2:"/>
                <w:tag w:val="Enter heading 2:"/>
                <w:id w:val="2080014404"/>
                <w:placeholder>
                  <w:docPart w:val="8A6D7676E18549CCAACE1D72C3A03D19"/>
                </w:placeholder>
                <w:temporary/>
                <w:showingPlcHdr/>
                <w15:appearance w15:val="hidden"/>
              </w:sdtPr>
              <w:sdtEndPr/>
              <w:sdtContent>
                <w:r w:rsidR="002154DF" w:rsidRPr="00B4101B">
                  <w:rPr>
                    <w:sz w:val="40"/>
                  </w:rPr>
                  <w:t>Heading 2</w:t>
                </w:r>
              </w:sdtContent>
            </w:sdt>
          </w:p>
          <w:sdt>
            <w:sdtPr>
              <w:alias w:val="Enter heading 9:"/>
              <w:tag w:val="Enter heading 9:"/>
              <w:id w:val="-1213343241"/>
              <w:placeholder>
                <w:docPart w:val="C44CE48B2BC649D3A17E39A8714BA6E3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9</w:t>
                </w:r>
              </w:p>
            </w:sdtContent>
          </w:sdt>
          <w:sdt>
            <w:sdtPr>
              <w:alias w:val="Enter heading 4:"/>
              <w:tag w:val="Enter heading 4:"/>
              <w:id w:val="-372006728"/>
              <w:placeholder>
                <w:docPart w:val="04FD45051D7546E2915F7277AE9F136D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466010078"/>
              <w:placeholder>
                <w:docPart w:val="55C448119B224DE0B82F11BAB158C402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9193269"/>
              <w:placeholder>
                <w:docPart w:val="0CDD13041DA146DC99F3D22E3EAC527F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  <w:shd w:val="clear" w:color="auto" w:fill="E57200" w:themeFill="accent2" w:themeFillShade="BF"/>
                  </w:rP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1677876042"/>
              <w:placeholder>
                <w:docPart w:val="3966576B498B47A69CA9BECDBF61EA3C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1174914466"/>
              <w:placeholder>
                <w:docPart w:val="96D022C492B947279E97566D78E31E5A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7337784"/>
              <w:placeholder>
                <w:docPart w:val="38B3592C93AE477BB6DDFF2A50036AB3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1067953924"/>
              <w:placeholder>
                <w:docPart w:val="3D54E36EACF443FDA5C4A821279F5567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top w:val="single" w:sz="4" w:space="1" w:color="auto"/>
                    <w:left w:val="single" w:sz="4" w:space="4" w:color="auto"/>
                    <w:bottom w:val="single" w:sz="4" w:space="4" w:color="auto"/>
                    <w:right w:val="single" w:sz="4" w:space="4" w:color="auto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512582582"/>
              <w:placeholder>
                <w:docPart w:val="BD0727D70F9847429C39A8C95DA0FC9C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top w:val="single" w:sz="4" w:space="1" w:color="auto"/>
                    <w:left w:val="single" w:sz="4" w:space="4" w:color="auto"/>
                    <w:bottom w:val="single" w:sz="4" w:space="4" w:color="auto"/>
                    <w:right w:val="single" w:sz="4" w:space="4" w:color="auto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2073800573"/>
              <w:placeholder>
                <w:docPart w:val="1456789CAC044338B5B05C4155A5A1D8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top w:val="single" w:sz="4" w:space="1" w:color="auto"/>
                    <w:left w:val="single" w:sz="4" w:space="4" w:color="auto"/>
                    <w:bottom w:val="single" w:sz="4" w:space="4" w:color="auto"/>
                    <w:right w:val="single" w:sz="4" w:space="4" w:color="auto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304591330"/>
              <w:placeholder>
                <w:docPart w:val="3A4A9025204F43F191135F654FCE5C8D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1856963740"/>
              <w:placeholder>
                <w:docPart w:val="90D2F2CAD6AD450EADB3840E02AE2E4D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1442528674"/>
              <w:placeholder>
                <w:docPart w:val="1AA012758DAB4789ADE9C71E0E6D3B4D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776EEA">
                <w:pPr>
                  <w:pStyle w:val="ListParagraph"/>
                  <w:numPr>
                    <w:ilvl w:val="0"/>
                    <w:numId w:val="13"/>
                  </w:numPr>
                  <w:pBdr>
                    <w:top w:val="doubleWave" w:sz="6" w:space="1" w:color="A43020" w:themeColor="accent1" w:themeShade="BF"/>
                    <w:left w:val="doubleWave" w:sz="6" w:space="4" w:color="A43020" w:themeColor="accent1" w:themeShade="BF"/>
                    <w:bottom w:val="doubleWave" w:sz="6" w:space="4" w:color="A43020" w:themeColor="accent1" w:themeShade="BF"/>
                    <w:right w:val="doubleWave" w:sz="6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110052326"/>
              <w:placeholder>
                <w:docPart w:val="2F511AD7CD5C4AA798D3FE4795F41E8E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776EEA">
                <w:pPr>
                  <w:pStyle w:val="ListParagraph"/>
                  <w:numPr>
                    <w:ilvl w:val="0"/>
                    <w:numId w:val="13"/>
                  </w:numPr>
                  <w:pBdr>
                    <w:top w:val="doubleWave" w:sz="6" w:space="1" w:color="A43020" w:themeColor="accent1" w:themeShade="BF"/>
                    <w:left w:val="doubleWave" w:sz="6" w:space="4" w:color="A43020" w:themeColor="accent1" w:themeShade="BF"/>
                    <w:bottom w:val="doubleWave" w:sz="6" w:space="4" w:color="A43020" w:themeColor="accent1" w:themeShade="BF"/>
                    <w:right w:val="doubleWave" w:sz="6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rPr>
                <w:sz w:val="40"/>
              </w:rPr>
              <w:alias w:val="Enter heading 5:"/>
              <w:tag w:val="Enter heading 5:"/>
              <w:id w:val="-2055993799"/>
              <w:placeholder>
                <w:docPart w:val="890664A3179E4D9BB58C02AC68C8BD41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158621460"/>
              <w:placeholder>
                <w:docPart w:val="39787F1A77824C2C85FA3A8252291A09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492175249"/>
              <w:placeholder>
                <w:docPart w:val="9D01817B827F46358C2C91C4EBCE820F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639119238"/>
              <w:placeholder>
                <w:docPart w:val="B85394FB36344A0CA80A2594B04CF7C2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901173759"/>
              <w:placeholder>
                <w:docPart w:val="A8E07A71439048B3A89575973671DCEB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1676103339"/>
              <w:placeholder>
                <w:docPart w:val="4B8F3EBC6E20477CABB7363D6B8111BC"/>
              </w:placeholder>
              <w:temporary/>
              <w:showingPlcHdr/>
              <w15:appearance w15:val="hidden"/>
            </w:sdtPr>
            <w:sdtEndPr/>
            <w:sdtContent>
              <w:p w:rsidR="002D2D78" w:rsidRPr="005E4AE3" w:rsidRDefault="002154DF" w:rsidP="005E4AE3">
                <w:pPr>
                  <w:pStyle w:val="ListParagraph"/>
                  <w:numPr>
                    <w:ilvl w:val="0"/>
                    <w:numId w:val="13"/>
                  </w:num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5E4AE3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rPr>
                <w:sz w:val="40"/>
              </w:rPr>
              <w:alias w:val="Enter heading 5:"/>
              <w:tag w:val="Enter heading 5:"/>
              <w:id w:val="1904026686"/>
              <w:placeholder>
                <w:docPart w:val="B69B1464CCE444ACA3E1690B6A224BCC"/>
              </w:placeholder>
              <w:temporary/>
              <w:showingPlcHdr/>
              <w15:appearance w15:val="hidden"/>
            </w:sdtPr>
            <w:sdtEndPr/>
            <w:sdtContent>
              <w:p w:rsidR="002D2D78" w:rsidRPr="00B4101B" w:rsidRDefault="002154DF" w:rsidP="00B4101B">
                <w:p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B4101B">
                  <w:rPr>
                    <w:sz w:val="40"/>
                  </w:rPr>
                  <w:t>Heading 5</w:t>
                </w:r>
              </w:p>
            </w:sdtContent>
          </w:sdt>
          <w:sdt>
            <w:sdtPr>
              <w:rPr>
                <w:sz w:val="40"/>
              </w:rPr>
              <w:alias w:val="Enter heading 6:"/>
              <w:tag w:val="Enter heading 6:"/>
              <w:id w:val="-1310089617"/>
              <w:placeholder>
                <w:docPart w:val="4B2C0D62271C4CBA8DD8ACEE183B3269"/>
              </w:placeholder>
              <w:temporary/>
              <w:showingPlcHdr/>
              <w15:appearance w15:val="hidden"/>
            </w:sdtPr>
            <w:sdtEndPr/>
            <w:sdtContent>
              <w:p w:rsidR="002D2D78" w:rsidRPr="00B4101B" w:rsidRDefault="002154DF" w:rsidP="00B4101B">
                <w:p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B4101B">
                  <w:rPr>
                    <w:sz w:val="40"/>
                  </w:rPr>
                  <w:t>Heading 6</w:t>
                </w:r>
              </w:p>
            </w:sdtContent>
          </w:sdt>
          <w:sdt>
            <w:sdtPr>
              <w:rPr>
                <w:sz w:val="40"/>
              </w:rPr>
              <w:alias w:val="Enter heading 4:"/>
              <w:tag w:val="Enter heading 4:"/>
              <w:id w:val="1850676886"/>
              <w:placeholder>
                <w:docPart w:val="EEA233C8D5964461994490CCB24853CE"/>
              </w:placeholder>
              <w:temporary/>
              <w:showingPlcHdr/>
              <w15:appearance w15:val="hidden"/>
            </w:sdtPr>
            <w:sdtEndPr/>
            <w:sdtContent>
              <w:p w:rsidR="002D2D78" w:rsidRPr="00B4101B" w:rsidRDefault="002154DF" w:rsidP="00B4101B">
                <w:p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B4101B">
                  <w:rPr>
                    <w:sz w:val="40"/>
                  </w:rPr>
                  <w:t>Heading 4</w:t>
                </w:r>
              </w:p>
            </w:sdtContent>
          </w:sdt>
          <w:sdt>
            <w:sdtPr>
              <w:rPr>
                <w:sz w:val="40"/>
              </w:rPr>
              <w:alias w:val="Enter heading 5:"/>
              <w:tag w:val="Enter heading 5:"/>
              <w:id w:val="-989325135"/>
              <w:placeholder>
                <w:docPart w:val="5CEF95389BBB4DF0A4290D14AD2CEB02"/>
              </w:placeholder>
              <w:temporary/>
              <w:showingPlcHdr/>
              <w15:appearance w15:val="hidden"/>
            </w:sdtPr>
            <w:sdtEndPr/>
            <w:sdtContent>
              <w:p w:rsidR="002D2D78" w:rsidRPr="00B4101B" w:rsidRDefault="002154DF" w:rsidP="00B4101B">
                <w:p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B4101B">
                  <w:rPr>
                    <w:sz w:val="40"/>
                  </w:rPr>
                  <w:t>Heading 5</w:t>
                </w:r>
              </w:p>
            </w:sdtContent>
          </w:sdt>
          <w:sdt>
            <w:sdtPr>
              <w:rPr>
                <w:sz w:val="40"/>
              </w:rPr>
              <w:alias w:val="Enter heading 6:"/>
              <w:tag w:val="Enter heading 6:"/>
              <w:id w:val="-1873520857"/>
              <w:placeholder>
                <w:docPart w:val="3D17E852870B45F68DF60C8E6609FD6F"/>
              </w:placeholder>
              <w:temporary/>
              <w:showingPlcHdr/>
              <w15:appearance w15:val="hidden"/>
            </w:sdtPr>
            <w:sdtEndPr/>
            <w:sdtContent>
              <w:p w:rsidR="002D2D78" w:rsidRPr="00B4101B" w:rsidRDefault="002154DF" w:rsidP="00B4101B">
                <w:pPr>
                  <w:pBdr>
                    <w:bottom w:val="single" w:sz="4" w:space="4" w:color="A43020" w:themeColor="accent1" w:themeShade="BF"/>
                  </w:pBdr>
                  <w:rPr>
                    <w:sz w:val="40"/>
                  </w:rPr>
                </w:pPr>
                <w:r w:rsidRPr="00B4101B">
                  <w:rPr>
                    <w:sz w:val="40"/>
                  </w:rPr>
                  <w:t>Heading 6</w:t>
                </w:r>
              </w:p>
            </w:sdtContent>
          </w:sdt>
        </w:tc>
        <w:tc>
          <w:tcPr>
            <w:tcW w:w="5279" w:type="dxa"/>
            <w:tcMar>
              <w:top w:w="216" w:type="dxa"/>
              <w:right w:w="1037" w:type="dxa"/>
            </w:tcMar>
          </w:tcPr>
          <w:sdt>
            <w:sdtPr>
              <w:alias w:val="Enter heading 7:"/>
              <w:tag w:val="Enter heading 7:"/>
              <w:id w:val="-503206220"/>
              <w:placeholder>
                <w:docPart w:val="658B2D202E8F4330B86019842303E332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7"/>
                  <w:outlineLvl w:val="6"/>
                </w:pPr>
                <w:r>
                  <w:t>Heading 7</w:t>
                </w:r>
              </w:p>
            </w:sdtContent>
          </w:sdt>
          <w:p w:rsidR="002D2D78" w:rsidRDefault="000C3830">
            <w:pPr>
              <w:pStyle w:val="Heading2"/>
              <w:outlineLvl w:val="1"/>
            </w:pPr>
            <w:sdt>
              <w:sdtPr>
                <w:alias w:val="Enter heading 2:"/>
                <w:tag w:val="Enter heading 2:"/>
                <w:id w:val="329643429"/>
                <w:placeholder>
                  <w:docPart w:val="A183196DDDCD4D01B703B28B10E34924"/>
                </w:placeholder>
                <w:temporary/>
                <w:showingPlcHdr/>
                <w15:appearance w15:val="hidden"/>
              </w:sdtPr>
              <w:sdtEndPr/>
              <w:sdtContent>
                <w:r w:rsidR="002154DF">
                  <w:t>Heading 2</w:t>
                </w:r>
              </w:sdtContent>
            </w:sdt>
          </w:p>
          <w:sdt>
            <w:sdtPr>
              <w:alias w:val="Enter heading 9:"/>
              <w:tag w:val="Enter heading 9:"/>
              <w:id w:val="-1106116892"/>
              <w:placeholder>
                <w:docPart w:val="3934FCF86BC0427FB71069F5B85BB076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9"/>
                  <w:spacing w:after="240"/>
                  <w:outlineLvl w:val="8"/>
                </w:pPr>
                <w:r>
                  <w:t>Heading 9</w:t>
                </w:r>
              </w:p>
            </w:sdtContent>
          </w:sdt>
          <w:sdt>
            <w:sdtPr>
              <w:alias w:val="Enter heading 4:"/>
              <w:tag w:val="Enter heading 4:"/>
              <w:id w:val="-1054074227"/>
              <w:placeholder>
                <w:docPart w:val="50DD0DC594C54397B0BC4E7A5600CBB2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324211949"/>
              <w:placeholder>
                <w:docPart w:val="81E80E6BEB5C47AC9F4E2F7C8E9BD0C7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1855716934"/>
              <w:placeholder>
                <w:docPart w:val="02073D88417942C5B488046A6520C64D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1797284695"/>
              <w:placeholder>
                <w:docPart w:val="F04A6E7D909A480A9AF056A58184E708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1468775876"/>
              <w:placeholder>
                <w:docPart w:val="6268EDB88BC04825A1C3F86E1949A732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1600829566"/>
              <w:placeholder>
                <w:docPart w:val="51C7F6BF275F40018AE563B1DA2F6A35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623903103"/>
              <w:placeholder>
                <w:docPart w:val="E25A39F895D243E9A462166484AD5DD8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1369376923"/>
              <w:placeholder>
                <w:docPart w:val="2DC92AE690A64128878302F4842EFF71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1462298876"/>
              <w:placeholder>
                <w:docPart w:val="935999D56129415699E82E985E87FD71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2096974970"/>
              <w:placeholder>
                <w:docPart w:val="1583C340845A4C0A9480FFB526E9EFFF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714477418"/>
              <w:placeholder>
                <w:docPart w:val="004C525F44DE480BA2B56919478D8E71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1302524717"/>
              <w:placeholder>
                <w:docPart w:val="D59B16D41C6F48E884F1F6226909497F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1096987167"/>
              <w:placeholder>
                <w:docPart w:val="DEBEFD34A07A49B5818999A563A35B6C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1240017201"/>
              <w:placeholder>
                <w:docPart w:val="668F1B279BC145DEA626DA9A78A6D403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482584806"/>
              <w:placeholder>
                <w:docPart w:val="78E40AC482E84DC79615B087757AB870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595480481"/>
              <w:placeholder>
                <w:docPart w:val="BB60634E0BD8418BBAD836D9278D4B8C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2080901342"/>
              <w:placeholder>
                <w:docPart w:val="B77D5E6630E84D18970D02D1B2FDFF56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1094600477"/>
              <w:placeholder>
                <w:docPart w:val="D2839B52AE7141FDAE87C904BAA1D340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1950821659"/>
              <w:placeholder>
                <w:docPart w:val="ACE633A722724732BB669724DC90AD48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1011597197"/>
              <w:placeholder>
                <w:docPart w:val="694FFAA749054139A614C656A381BF05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796446399"/>
              <w:placeholder>
                <w:docPart w:val="84308A30E9A046B2A9DB37C9BE56C185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320430446"/>
              <w:placeholder>
                <w:docPart w:val="5B74AE427F4447889F19534E654EAFD4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1640719122"/>
              <w:placeholder>
                <w:docPart w:val="241A9BD33F204C6D915B17B92B70DC6E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1309477126"/>
              <w:placeholder>
                <w:docPart w:val="A140A100366943178466EEBB1A317325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</w:tc>
        <w:tc>
          <w:tcPr>
            <w:tcW w:w="4245" w:type="dxa"/>
            <w:tcMar>
              <w:top w:w="216" w:type="dxa"/>
            </w:tcMar>
          </w:tcPr>
          <w:sdt>
            <w:sdtPr>
              <w:alias w:val="Enter heading 7:"/>
              <w:tag w:val="Enter heading 7:"/>
              <w:id w:val="2145379924"/>
              <w:placeholder>
                <w:docPart w:val="ECD91E36237B4F3AB36BA58D110B7716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7"/>
                  <w:outlineLvl w:val="6"/>
                </w:pPr>
                <w:r>
                  <w:t>Heading 7</w:t>
                </w:r>
              </w:p>
            </w:sdtContent>
          </w:sdt>
          <w:p w:rsidR="002D2D78" w:rsidRDefault="000C3830">
            <w:pPr>
              <w:pStyle w:val="Heading2"/>
              <w:outlineLvl w:val="1"/>
            </w:pPr>
            <w:sdt>
              <w:sdtPr>
                <w:alias w:val="Enter heading 2:"/>
                <w:tag w:val="Enter heading 2:"/>
                <w:id w:val="810060407"/>
                <w:placeholder>
                  <w:docPart w:val="4BC845AFB83D400BBFC63C594B240864"/>
                </w:placeholder>
                <w:temporary/>
                <w:showingPlcHdr/>
                <w15:appearance w15:val="hidden"/>
              </w:sdtPr>
              <w:sdtEndPr/>
              <w:sdtContent>
                <w:r w:rsidR="002154DF">
                  <w:t>Heading 2</w:t>
                </w:r>
              </w:sdtContent>
            </w:sdt>
          </w:p>
          <w:sdt>
            <w:sdtPr>
              <w:alias w:val="Enter heading 9:"/>
              <w:tag w:val="Enter heading 9:"/>
              <w:id w:val="-401300192"/>
              <w:placeholder>
                <w:docPart w:val="5DC84854B1684C0089DF8153247CB0C0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9"/>
                  <w:spacing w:after="240"/>
                  <w:outlineLvl w:val="8"/>
                </w:pPr>
                <w:r>
                  <w:t>Heading 9</w:t>
                </w:r>
              </w:p>
            </w:sdtContent>
          </w:sdt>
          <w:sdt>
            <w:sdtPr>
              <w:alias w:val="Enter heading 4:"/>
              <w:tag w:val="Enter heading 4:"/>
              <w:id w:val="-1666473478"/>
              <w:placeholder>
                <w:docPart w:val="7F8443E3C54E4F0E95FBA5F51002B805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1335024152"/>
              <w:placeholder>
                <w:docPart w:val="E00E148034FB476A815DAA8D7FC261FD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731425081"/>
              <w:placeholder>
                <w:docPart w:val="BF725D53E8294078ADB5D750BFD89DA6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1437252464"/>
              <w:placeholder>
                <w:docPart w:val="C83C8CB493A643DA92BFF8E21C9D903C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589903722"/>
              <w:placeholder>
                <w:docPart w:val="1451AA48C5AB4CA78B4A352400E71FC7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984280661"/>
              <w:placeholder>
                <w:docPart w:val="6011289360CA48A384E4254A6D78ED00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1907066573"/>
              <w:placeholder>
                <w:docPart w:val="DD16165CDBD24236956DE7F4F7BE2B6F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349115096"/>
              <w:placeholder>
                <w:docPart w:val="A765640AFDEB4DC795322B89F1B33448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1807609290"/>
              <w:placeholder>
                <w:docPart w:val="34CE863F03BC4A14B64224AE4B6AD63A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427737978"/>
              <w:placeholder>
                <w:docPart w:val="B4E79BFDEE054FC38DD9A797C59A0473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693498151"/>
              <w:placeholder>
                <w:docPart w:val="687F093C7A9A4F01BFB4603CBC260B4B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826677813"/>
              <w:placeholder>
                <w:docPart w:val="866D7EC1671A42FA89CC3F102E415652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178480508"/>
              <w:placeholder>
                <w:docPart w:val="E6D1BBCBE7694A46B0C4C5B162C6B92D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1656523237"/>
              <w:placeholder>
                <w:docPart w:val="C6645B8995DA4B9799142D1AE18EFBA0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1310135846"/>
              <w:placeholder>
                <w:docPart w:val="334F602E1050493D9BE50C9F75F44A74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-313487730"/>
              <w:placeholder>
                <w:docPart w:val="B25A8E6C166045099A08AEE2E6B8507D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974879118"/>
              <w:placeholder>
                <w:docPart w:val="5C4631950FBD4D0795507E6F78C45AED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1812166314"/>
              <w:placeholder>
                <w:docPart w:val="70F69E4FE78647D4886189139088F4E6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86044676"/>
              <w:placeholder>
                <w:docPart w:val="64883AACB3444F009F5D5AEB99649740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1103607792"/>
              <w:placeholder>
                <w:docPart w:val="1C3729876D904B30AFF103AD3CC8F441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-974369088"/>
              <w:placeholder>
                <w:docPart w:val="4A34F2B65DF84D51A59B5B4DFC738B30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  <w:sdt>
            <w:sdtPr>
              <w:alias w:val="Enter heading 4:"/>
              <w:tag w:val="Enter heading 4:"/>
              <w:id w:val="1816920100"/>
              <w:placeholder>
                <w:docPart w:val="B08E47E029344C0795E93BAD898A5082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4"/>
                  <w:outlineLvl w:val="3"/>
                </w:pPr>
                <w:r>
                  <w:t>Heading 4</w:t>
                </w:r>
              </w:p>
            </w:sdtContent>
          </w:sdt>
          <w:sdt>
            <w:sdtPr>
              <w:alias w:val="Enter heading 5:"/>
              <w:tag w:val="Enter heading 5:"/>
              <w:id w:val="-1319190960"/>
              <w:placeholder>
                <w:docPart w:val="5AB7B28413C7461D95EFFE9BFDA69359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5"/>
                  <w:outlineLvl w:val="4"/>
                </w:pPr>
                <w:r>
                  <w:t>Heading 5</w:t>
                </w:r>
              </w:p>
            </w:sdtContent>
          </w:sdt>
          <w:sdt>
            <w:sdtPr>
              <w:alias w:val="Enter heading 6:"/>
              <w:tag w:val="Enter heading 6:"/>
              <w:id w:val="2023975580"/>
              <w:placeholder>
                <w:docPart w:val="166202E05DA04E5E9AFCBD794BFA687F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Heading6"/>
                  <w:outlineLvl w:val="5"/>
                </w:pPr>
                <w:r>
                  <w:t>Heading 6</w:t>
                </w:r>
              </w:p>
            </w:sdtContent>
          </w:sdt>
        </w:tc>
      </w:tr>
      <w:tr w:rsidR="002D2D78" w:rsidTr="000C3A20">
        <w:trPr>
          <w:trHeight w:val="720"/>
          <w:jc w:val="center"/>
        </w:trPr>
        <w:sdt>
          <w:sdtPr>
            <w:rPr>
              <w:sz w:val="40"/>
            </w:rPr>
            <w:alias w:val="Enter quote:"/>
            <w:tag w:val="Enter quote:"/>
            <w:id w:val="248402578"/>
            <w:placeholder>
              <w:docPart w:val="6EEF3055156441AEBF78270BB489E9A4"/>
            </w:placeholder>
            <w:temporary/>
            <w:showingPlcHdr/>
            <w15:appearance w15:val="hidden"/>
          </w:sdtPr>
          <w:sdtEndPr/>
          <w:sdtContent>
            <w:tc>
              <w:tcPr>
                <w:tcW w:w="5279" w:type="dxa"/>
                <w:tcMar>
                  <w:right w:w="1037" w:type="dxa"/>
                </w:tcMar>
              </w:tcPr>
              <w:p w:rsidR="002D2D78" w:rsidRPr="00B4101B" w:rsidRDefault="002154DF" w:rsidP="00B4101B">
                <w:pPr>
                  <w:pBdr>
                    <w:top w:val="single" w:sz="4" w:space="8" w:color="A43020" w:themeColor="accent1" w:themeShade="BF"/>
                  </w:pBdr>
                  <w:rPr>
                    <w:sz w:val="40"/>
                  </w:rPr>
                </w:pPr>
                <w:r w:rsidRPr="00B4101B">
                  <w:rPr>
                    <w:sz w:val="40"/>
                  </w:rPr>
                  <w:t>Use styles to easily format your Word documents in no time.</w:t>
                </w:r>
              </w:p>
            </w:tc>
          </w:sdtContent>
        </w:sdt>
        <w:sdt>
          <w:sdtPr>
            <w:alias w:val="Enter quote:"/>
            <w:tag w:val="Enter quote:"/>
            <w:id w:val="2134045841"/>
            <w:placeholder>
              <w:docPart w:val="75263FFA40994DDC9FED40F46E5AE389"/>
            </w:placeholder>
            <w:temporary/>
            <w:showingPlcHdr/>
            <w15:appearance w15:val="hidden"/>
          </w:sdtPr>
          <w:sdtEndPr/>
          <w:sdtContent>
            <w:tc>
              <w:tcPr>
                <w:tcW w:w="5279" w:type="dxa"/>
                <w:tcMar>
                  <w:right w:w="1037" w:type="dxa"/>
                </w:tcMar>
              </w:tcPr>
              <w:p w:rsidR="002D2D78" w:rsidRDefault="002154DF">
                <w:pPr>
                  <w:pStyle w:val="IntenseQuote"/>
                  <w:spacing w:after="240"/>
                </w:pPr>
                <w:r>
                  <w:t>On the Home tab of the ribbon, check out Styles</w:t>
                </w:r>
              </w:p>
            </w:tc>
          </w:sdtContent>
        </w:sdt>
        <w:sdt>
          <w:sdtPr>
            <w:alias w:val="Enter quote:"/>
            <w:tag w:val="Enter quote:"/>
            <w:id w:val="-785426661"/>
            <w:placeholder>
              <w:docPart w:val="BCBD8F53AE254ADCA0E66D0A22939650"/>
            </w:placeholder>
            <w:temporary/>
            <w:showingPlcHdr/>
            <w15:appearance w15:val="hidden"/>
          </w:sdtPr>
          <w:sdtEndPr/>
          <w:sdtContent>
            <w:tc>
              <w:tcPr>
                <w:tcW w:w="4245" w:type="dxa"/>
              </w:tcPr>
              <w:p w:rsidR="002D2D78" w:rsidRDefault="002154DF">
                <w:pPr>
                  <w:pStyle w:val="IntenseQuote"/>
                  <w:spacing w:after="240"/>
                </w:pPr>
                <w:r>
                  <w:t>Find even more easy-to-use tools on the Insert tab</w:t>
                </w:r>
              </w:p>
            </w:tc>
          </w:sdtContent>
        </w:sdt>
      </w:tr>
      <w:tr w:rsidR="002D2D78" w:rsidTr="000C3A20">
        <w:trPr>
          <w:trHeight w:val="720"/>
          <w:jc w:val="center"/>
        </w:trPr>
        <w:tc>
          <w:tcPr>
            <w:tcW w:w="5279" w:type="dxa"/>
            <w:tcMar>
              <w:right w:w="1037" w:type="dxa"/>
            </w:tcMar>
            <w:vAlign w:val="bottom"/>
          </w:tcPr>
          <w:sdt>
            <w:sdtPr>
              <w:rPr>
                <w:sz w:val="40"/>
              </w:rPr>
              <w:alias w:val="Enter phone:"/>
              <w:tag w:val="Enter phone:"/>
              <w:id w:val="767277697"/>
              <w:placeholder>
                <w:docPart w:val="495FD5DBDB0348EF9DD8677353556520"/>
              </w:placeholder>
              <w:temporary/>
              <w:showingPlcHdr/>
              <w15:appearance w15:val="hidden"/>
            </w:sdtPr>
            <w:sdtEndPr/>
            <w:sdtContent>
              <w:p w:rsidR="002D2D78" w:rsidRPr="00B4101B" w:rsidRDefault="002154DF" w:rsidP="00B4101B">
                <w:pPr>
                  <w:rPr>
                    <w:sz w:val="40"/>
                  </w:rPr>
                </w:pPr>
                <w:r w:rsidRPr="00B4101B">
                  <w:rPr>
                    <w:sz w:val="40"/>
                  </w:rPr>
                  <w:t>Telephone</w:t>
                </w:r>
              </w:p>
            </w:sdtContent>
          </w:sdt>
        </w:tc>
        <w:bookmarkStart w:id="0" w:name="_GoBack"/>
        <w:tc>
          <w:tcPr>
            <w:tcW w:w="5279" w:type="dxa"/>
            <w:tcMar>
              <w:right w:w="1037" w:type="dxa"/>
            </w:tcMar>
            <w:vAlign w:val="bottom"/>
          </w:tcPr>
          <w:p w:rsidR="002D2D78" w:rsidRDefault="000C3830" w:rsidP="00720A98">
            <w:pPr>
              <w:pStyle w:val="Address2"/>
            </w:pPr>
            <w:sdt>
              <w:sdtPr>
                <w:alias w:val="Enter street address:"/>
                <w:tag w:val="Enter street address:"/>
                <w:id w:val="-1286814656"/>
                <w:placeholder>
                  <w:docPart w:val="F1CC9765DCB6472CAF947E86C362B006"/>
                </w:placeholder>
                <w:temporary/>
                <w:showingPlcHdr/>
                <w15:appearance w15:val="hidden"/>
              </w:sdtPr>
              <w:sdtEndPr/>
              <w:sdtContent>
                <w:r w:rsidR="002154DF">
                  <w:t>Street Address</w:t>
                </w:r>
              </w:sdtContent>
            </w:sdt>
            <w:r w:rsidR="00F214A2">
              <w:t xml:space="preserve">, </w:t>
            </w:r>
            <w:bookmarkEnd w:id="0"/>
            <w:sdt>
              <w:sdtPr>
                <w:alias w:val="Enter City, ST ZIP Code:"/>
                <w:tag w:val="Enter City, ST ZIP Code:"/>
                <w:id w:val="2130277277"/>
                <w:placeholder>
                  <w:docPart w:val="3FF06BD85C20446283815E220EEEA326"/>
                </w:placeholder>
                <w:temporary/>
                <w:showingPlcHdr/>
                <w15:appearance w15:val="hidden"/>
              </w:sdtPr>
              <w:sdtEndPr/>
              <w:sdtContent>
                <w:r w:rsidR="00F214A2">
                  <w:t>City, ST ZIP Code</w:t>
                </w:r>
              </w:sdtContent>
            </w:sdt>
          </w:p>
        </w:tc>
        <w:tc>
          <w:tcPr>
            <w:tcW w:w="4245" w:type="dxa"/>
            <w:vAlign w:val="bottom"/>
          </w:tcPr>
          <w:sdt>
            <w:sdtPr>
              <w:alias w:val="Enter website:"/>
              <w:tag w:val="Enter website:"/>
              <w:id w:val="1884902162"/>
              <w:placeholder>
                <w:docPart w:val="18514CAA7A434175A6BD6ED95BD635D3"/>
              </w:placeholder>
              <w:temporary/>
              <w:showingPlcHdr/>
              <w15:appearance w15:val="hidden"/>
            </w:sdtPr>
            <w:sdtEndPr/>
            <w:sdtContent>
              <w:p w:rsidR="002D2D78" w:rsidRDefault="002154DF">
                <w:pPr>
                  <w:pStyle w:val="Address2"/>
                  <w:rPr>
                    <w:caps w:val="0"/>
                    <w:sz w:val="22"/>
                  </w:rPr>
                </w:pPr>
                <w:r>
                  <w:t>Website</w:t>
                </w:r>
              </w:p>
            </w:sdtContent>
          </w:sdt>
        </w:tc>
      </w:tr>
    </w:tbl>
    <w:p w:rsidR="002D2D78" w:rsidRDefault="002D2D78">
      <w:pPr>
        <w:pStyle w:val="Nospacingsmall"/>
      </w:pPr>
    </w:p>
    <w:sectPr w:rsidR="002D2D78">
      <w:pgSz w:w="15840" w:h="12240" w:orient="landscape"/>
      <w:pgMar w:top="518" w:right="518" w:bottom="518" w:left="5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830" w:rsidRDefault="000C3830" w:rsidP="00A45B8F">
      <w:pPr>
        <w:spacing w:after="0" w:line="240" w:lineRule="auto"/>
      </w:pPr>
      <w:r>
        <w:separator/>
      </w:r>
    </w:p>
  </w:endnote>
  <w:endnote w:type="continuationSeparator" w:id="0">
    <w:p w:rsidR="000C3830" w:rsidRDefault="000C3830" w:rsidP="00A45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830" w:rsidRDefault="000C3830" w:rsidP="00A45B8F">
      <w:pPr>
        <w:spacing w:after="0" w:line="240" w:lineRule="auto"/>
      </w:pPr>
      <w:r>
        <w:separator/>
      </w:r>
    </w:p>
  </w:footnote>
  <w:footnote w:type="continuationSeparator" w:id="0">
    <w:p w:rsidR="000C3830" w:rsidRDefault="000C3830" w:rsidP="00A45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84683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E8079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7305C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C201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669F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D0C88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E2CBF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A891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A941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CEA7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01549"/>
    <w:multiLevelType w:val="hybridMultilevel"/>
    <w:tmpl w:val="94FAD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10040"/>
    <w:multiLevelType w:val="hybridMultilevel"/>
    <w:tmpl w:val="89702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A41B8"/>
    <w:multiLevelType w:val="hybridMultilevel"/>
    <w:tmpl w:val="D5D4A2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01B"/>
    <w:rsid w:val="000115A5"/>
    <w:rsid w:val="000509B4"/>
    <w:rsid w:val="000C3830"/>
    <w:rsid w:val="000C3A20"/>
    <w:rsid w:val="00120A76"/>
    <w:rsid w:val="001D1916"/>
    <w:rsid w:val="002154DF"/>
    <w:rsid w:val="00294F87"/>
    <w:rsid w:val="002D2D78"/>
    <w:rsid w:val="003D0C09"/>
    <w:rsid w:val="004857C1"/>
    <w:rsid w:val="004D1BDD"/>
    <w:rsid w:val="00517596"/>
    <w:rsid w:val="005E4AE3"/>
    <w:rsid w:val="0071088E"/>
    <w:rsid w:val="00720A98"/>
    <w:rsid w:val="007610CA"/>
    <w:rsid w:val="00776EEA"/>
    <w:rsid w:val="00853583"/>
    <w:rsid w:val="008F6FE5"/>
    <w:rsid w:val="009A7320"/>
    <w:rsid w:val="009D54DB"/>
    <w:rsid w:val="00A45B8F"/>
    <w:rsid w:val="00B06B5F"/>
    <w:rsid w:val="00B4101B"/>
    <w:rsid w:val="00BD2058"/>
    <w:rsid w:val="00C719B8"/>
    <w:rsid w:val="00C95444"/>
    <w:rsid w:val="00D664AE"/>
    <w:rsid w:val="00E2601F"/>
    <w:rsid w:val="00E8512F"/>
    <w:rsid w:val="00F04975"/>
    <w:rsid w:val="00F214A2"/>
    <w:rsid w:val="00F4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FB56B5"/>
  <w15:chartTrackingRefBased/>
  <w15:docId w15:val="{E98F7379-D690-4A71-98D1-5664A078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01F"/>
  </w:style>
  <w:style w:type="paragraph" w:styleId="Heading1">
    <w:name w:val="heading 1"/>
    <w:basedOn w:val="Normal"/>
    <w:link w:val="Heading1Char"/>
    <w:uiPriority w:val="2"/>
    <w:qFormat/>
    <w:pPr>
      <w:keepNext/>
      <w:keepLines/>
      <w:spacing w:before="240" w:after="160" w:line="240" w:lineRule="auto"/>
      <w:jc w:val="center"/>
      <w:outlineLvl w:val="0"/>
    </w:pPr>
    <w:rPr>
      <w:rFonts w:asciiTheme="majorHAnsi" w:eastAsiaTheme="majorEastAsia" w:hAnsiTheme="majorHAnsi" w:cstheme="majorBidi"/>
      <w:color w:val="A43020" w:themeColor="accent1" w:themeShade="BF"/>
      <w:sz w:val="48"/>
      <w:szCs w:val="32"/>
    </w:rPr>
  </w:style>
  <w:style w:type="paragraph" w:styleId="Heading2">
    <w:name w:val="heading 2"/>
    <w:basedOn w:val="Normal"/>
    <w:link w:val="Heading2Char"/>
    <w:uiPriority w:val="2"/>
    <w:unhideWhenUsed/>
    <w:qFormat/>
    <w:pPr>
      <w:keepNext/>
      <w:keepLines/>
      <w:spacing w:before="80" w:after="40" w:line="240" w:lineRule="auto"/>
      <w:ind w:left="144"/>
      <w:outlineLvl w:val="1"/>
    </w:pPr>
    <w:rPr>
      <w:rFonts w:asciiTheme="majorHAnsi" w:eastAsiaTheme="majorEastAsia" w:hAnsiTheme="majorHAnsi" w:cstheme="majorBidi"/>
      <w:caps/>
      <w:color w:val="A43020" w:themeColor="accent1" w:themeShade="BF"/>
      <w:sz w:val="36"/>
      <w:szCs w:val="26"/>
    </w:rPr>
  </w:style>
  <w:style w:type="paragraph" w:styleId="Heading3">
    <w:name w:val="heading 3"/>
    <w:basedOn w:val="Normal"/>
    <w:link w:val="Heading3Char"/>
    <w:uiPriority w:val="2"/>
    <w:unhideWhenUsed/>
    <w:qFormat/>
    <w:pPr>
      <w:keepNext/>
      <w:keepLines/>
      <w:spacing w:after="260" w:line="240" w:lineRule="auto"/>
      <w:jc w:val="center"/>
      <w:outlineLvl w:val="2"/>
    </w:pPr>
    <w:rPr>
      <w:rFonts w:asciiTheme="majorHAnsi" w:eastAsiaTheme="majorEastAsia" w:hAnsiTheme="majorHAnsi" w:cstheme="majorBidi"/>
      <w:caps/>
      <w:sz w:val="28"/>
      <w:szCs w:val="24"/>
    </w:rPr>
  </w:style>
  <w:style w:type="paragraph" w:styleId="Heading4">
    <w:name w:val="heading 4"/>
    <w:basedOn w:val="Normal"/>
    <w:link w:val="Heading4Char"/>
    <w:uiPriority w:val="2"/>
    <w:unhideWhenUsed/>
    <w:qFormat/>
    <w:pPr>
      <w:keepNext/>
      <w:keepLines/>
      <w:spacing w:before="60" w:after="0" w:line="240" w:lineRule="auto"/>
      <w:ind w:left="144"/>
      <w:outlineLvl w:val="3"/>
    </w:pPr>
    <w:rPr>
      <w:rFonts w:asciiTheme="majorHAnsi" w:eastAsiaTheme="majorEastAsia" w:hAnsiTheme="majorHAnsi" w:cstheme="majorBidi"/>
      <w:iCs/>
      <w:caps/>
      <w:color w:val="A43020" w:themeColor="accent1" w:themeShade="BF"/>
      <w:sz w:val="24"/>
    </w:rPr>
  </w:style>
  <w:style w:type="paragraph" w:styleId="Heading5">
    <w:name w:val="heading 5"/>
    <w:basedOn w:val="Normal"/>
    <w:link w:val="Heading5Char"/>
    <w:uiPriority w:val="2"/>
    <w:unhideWhenUsed/>
    <w:qFormat/>
    <w:pPr>
      <w:keepNext/>
      <w:keepLines/>
      <w:spacing w:after="0" w:line="240" w:lineRule="auto"/>
      <w:ind w:left="144"/>
      <w:outlineLvl w:val="4"/>
    </w:pPr>
    <w:rPr>
      <w:rFonts w:asciiTheme="majorHAnsi" w:eastAsiaTheme="majorEastAsia" w:hAnsiTheme="majorHAnsi" w:cstheme="majorBidi"/>
      <w:sz w:val="24"/>
    </w:rPr>
  </w:style>
  <w:style w:type="paragraph" w:styleId="Heading6">
    <w:name w:val="heading 6"/>
    <w:basedOn w:val="Normal"/>
    <w:link w:val="Heading6Char"/>
    <w:uiPriority w:val="2"/>
    <w:unhideWhenUsed/>
    <w:qFormat/>
    <w:pPr>
      <w:keepNext/>
      <w:keepLines/>
      <w:spacing w:after="0" w:line="240" w:lineRule="auto"/>
      <w:jc w:val="right"/>
      <w:outlineLvl w:val="5"/>
    </w:pPr>
    <w:rPr>
      <w:rFonts w:asciiTheme="majorHAnsi" w:eastAsiaTheme="majorEastAsia" w:hAnsiTheme="majorHAnsi" w:cstheme="majorBidi"/>
      <w:color w:val="262626" w:themeColor="text1" w:themeTint="D9"/>
      <w:sz w:val="24"/>
    </w:rPr>
  </w:style>
  <w:style w:type="paragraph" w:styleId="Heading7">
    <w:name w:val="heading 7"/>
    <w:basedOn w:val="Normal"/>
    <w:link w:val="Heading7Char"/>
    <w:uiPriority w:val="2"/>
    <w:unhideWhenUsed/>
    <w:qFormat/>
    <w:pPr>
      <w:keepNext/>
      <w:keepLines/>
      <w:pBdr>
        <w:bottom w:val="single" w:sz="4" w:space="4" w:color="A43020" w:themeColor="accent1" w:themeShade="BF"/>
      </w:pBdr>
      <w:spacing w:after="60" w:line="240" w:lineRule="auto"/>
      <w:jc w:val="center"/>
      <w:outlineLvl w:val="6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link w:val="Heading8Char"/>
    <w:uiPriority w:val="2"/>
    <w:unhideWhenUsed/>
    <w:qFormat/>
    <w:pPr>
      <w:keepNext/>
      <w:keepLines/>
      <w:spacing w:after="330" w:line="240" w:lineRule="auto"/>
      <w:jc w:val="center"/>
      <w:outlineLvl w:val="7"/>
    </w:pPr>
    <w:rPr>
      <w:rFonts w:asciiTheme="majorHAnsi" w:eastAsiaTheme="majorEastAsia" w:hAnsiTheme="majorHAnsi" w:cstheme="majorBidi"/>
      <w:caps/>
      <w:szCs w:val="21"/>
    </w:rPr>
  </w:style>
  <w:style w:type="paragraph" w:styleId="Heading9">
    <w:name w:val="heading 9"/>
    <w:basedOn w:val="Normal"/>
    <w:link w:val="Heading9Char"/>
    <w:uiPriority w:val="2"/>
    <w:unhideWhenUsed/>
    <w:qFormat/>
    <w:pPr>
      <w:keepNext/>
      <w:keepLines/>
      <w:pBdr>
        <w:bottom w:val="single" w:sz="4" w:space="4" w:color="A43020" w:themeColor="accent1" w:themeShade="BF"/>
      </w:pBdr>
      <w:spacing w:line="240" w:lineRule="auto"/>
      <w:ind w:firstLine="144"/>
      <w:outlineLvl w:val="8"/>
    </w:pPr>
    <w:rPr>
      <w:rFonts w:asciiTheme="majorHAnsi" w:eastAsiaTheme="majorEastAsia" w:hAnsiTheme="majorHAnsi" w:cstheme="majorBidi"/>
      <w:iCs/>
      <w:cap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2601F"/>
    <w:rPr>
      <w:b/>
      <w:bCs/>
      <w:caps w:val="0"/>
      <w:smallCaps/>
      <w:color w:val="A43020" w:themeColor="accent1" w:themeShade="BF"/>
      <w:spacing w:val="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small">
    <w:name w:val="No spacing small"/>
    <w:basedOn w:val="Normal"/>
    <w:uiPriority w:val="38"/>
    <w:qFormat/>
    <w:pPr>
      <w:spacing w:after="0" w:line="240" w:lineRule="auto"/>
    </w:pPr>
    <w:rPr>
      <w:sz w:val="18"/>
    </w:rPr>
  </w:style>
  <w:style w:type="character" w:customStyle="1" w:styleId="Heading3Char">
    <w:name w:val="Heading 3 Char"/>
    <w:basedOn w:val="DefaultParagraphFont"/>
    <w:link w:val="Heading3"/>
    <w:uiPriority w:val="2"/>
    <w:rsid w:val="000C3A20"/>
    <w:rPr>
      <w:rFonts w:asciiTheme="majorHAnsi" w:eastAsiaTheme="majorEastAsia" w:hAnsiTheme="majorHAnsi" w:cstheme="majorBidi"/>
      <w:caps/>
      <w:sz w:val="28"/>
      <w:szCs w:val="24"/>
    </w:rPr>
  </w:style>
  <w:style w:type="paragraph" w:styleId="Title">
    <w:name w:val="Title"/>
    <w:basedOn w:val="Normal"/>
    <w:link w:val="TitleChar"/>
    <w:uiPriority w:val="3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A43020" w:themeColor="accent1" w:themeShade="BF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0C3A20"/>
    <w:rPr>
      <w:rFonts w:asciiTheme="majorHAnsi" w:eastAsiaTheme="majorEastAsia" w:hAnsiTheme="majorHAnsi" w:cstheme="majorBidi"/>
      <w:color w:val="A43020" w:themeColor="accent1" w:themeShade="BF"/>
      <w:kern w:val="28"/>
      <w:sz w:val="84"/>
      <w:szCs w:val="56"/>
    </w:rPr>
  </w:style>
  <w:style w:type="paragraph" w:styleId="Subtitle">
    <w:name w:val="Subtitle"/>
    <w:basedOn w:val="Normal"/>
    <w:link w:val="SubtitleChar"/>
    <w:uiPriority w:val="6"/>
    <w:qFormat/>
    <w:pPr>
      <w:numPr>
        <w:ilvl w:val="1"/>
      </w:numPr>
      <w:spacing w:after="60" w:line="240" w:lineRule="auto"/>
      <w:contextualSpacing/>
      <w:jc w:val="center"/>
    </w:pPr>
    <w:rPr>
      <w:color w:val="A43020" w:themeColor="accent1" w:themeShade="BF"/>
      <w:sz w:val="64"/>
    </w:rPr>
  </w:style>
  <w:style w:type="character" w:customStyle="1" w:styleId="SubtitleChar">
    <w:name w:val="Subtitle Char"/>
    <w:basedOn w:val="DefaultParagraphFont"/>
    <w:link w:val="Subtitle"/>
    <w:uiPriority w:val="6"/>
    <w:rsid w:val="000C3A20"/>
    <w:rPr>
      <w:color w:val="A43020" w:themeColor="accent1" w:themeShade="BF"/>
      <w:sz w:val="64"/>
    </w:rPr>
  </w:style>
  <w:style w:type="character" w:customStyle="1" w:styleId="Heading1Char">
    <w:name w:val="Heading 1 Char"/>
    <w:basedOn w:val="DefaultParagraphFont"/>
    <w:link w:val="Heading1"/>
    <w:uiPriority w:val="2"/>
    <w:rsid w:val="000C3A20"/>
    <w:rPr>
      <w:rFonts w:asciiTheme="majorHAnsi" w:eastAsiaTheme="majorEastAsia" w:hAnsiTheme="majorHAnsi" w:cstheme="majorBidi"/>
      <w:color w:val="A43020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0C3A20"/>
    <w:rPr>
      <w:rFonts w:asciiTheme="majorHAnsi" w:eastAsiaTheme="majorEastAsia" w:hAnsiTheme="majorHAnsi" w:cstheme="majorBidi"/>
      <w:caps/>
      <w:color w:val="A43020" w:themeColor="accent1" w:themeShade="BF"/>
      <w:sz w:val="36"/>
      <w:szCs w:val="26"/>
    </w:rPr>
  </w:style>
  <w:style w:type="paragraph" w:customStyle="1" w:styleId="Address">
    <w:name w:val="Address"/>
    <w:basedOn w:val="Normal"/>
    <w:uiPriority w:val="12"/>
    <w:qFormat/>
    <w:pPr>
      <w:spacing w:after="120" w:line="240" w:lineRule="auto"/>
      <w:contextualSpacing/>
      <w:jc w:val="center"/>
    </w:pPr>
    <w:rPr>
      <w:caps/>
      <w:sz w:val="20"/>
    </w:rPr>
  </w:style>
  <w:style w:type="paragraph" w:customStyle="1" w:styleId="Phone">
    <w:name w:val="Phone"/>
    <w:basedOn w:val="Normal"/>
    <w:uiPriority w:val="13"/>
    <w:qFormat/>
    <w:pPr>
      <w:spacing w:after="0" w:line="240" w:lineRule="auto"/>
      <w:jc w:val="center"/>
    </w:pPr>
    <w:rPr>
      <w:sz w:val="64"/>
    </w:rPr>
  </w:style>
  <w:style w:type="character" w:customStyle="1" w:styleId="Heading4Char">
    <w:name w:val="Heading 4 Char"/>
    <w:basedOn w:val="DefaultParagraphFont"/>
    <w:link w:val="Heading4"/>
    <w:uiPriority w:val="2"/>
    <w:rsid w:val="000C3A20"/>
    <w:rPr>
      <w:rFonts w:asciiTheme="majorHAnsi" w:eastAsiaTheme="majorEastAsia" w:hAnsiTheme="majorHAnsi" w:cstheme="majorBidi"/>
      <w:iCs/>
      <w:caps/>
      <w:color w:val="A4302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2"/>
    <w:rsid w:val="000C3A20"/>
    <w:rPr>
      <w:rFonts w:asciiTheme="majorHAnsi" w:eastAsiaTheme="majorEastAsia" w:hAnsiTheme="majorHAnsi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2"/>
    <w:rsid w:val="000C3A20"/>
    <w:rPr>
      <w:rFonts w:asciiTheme="majorHAnsi" w:eastAsiaTheme="majorEastAsia" w:hAnsiTheme="majorHAnsi" w:cstheme="majorBidi"/>
      <w:color w:val="262626" w:themeColor="text1" w:themeTint="D9"/>
      <w:sz w:val="24"/>
    </w:rPr>
  </w:style>
  <w:style w:type="character" w:customStyle="1" w:styleId="Heading7Char">
    <w:name w:val="Heading 7 Char"/>
    <w:basedOn w:val="DefaultParagraphFont"/>
    <w:link w:val="Heading7"/>
    <w:uiPriority w:val="2"/>
    <w:rsid w:val="000C3A20"/>
    <w:rPr>
      <w:rFonts w:asciiTheme="majorHAnsi" w:eastAsiaTheme="majorEastAsia" w:hAnsiTheme="majorHAnsi" w:cstheme="majorBidi"/>
      <w:iCs/>
      <w:caps/>
    </w:rPr>
  </w:style>
  <w:style w:type="paragraph" w:styleId="IntenseQuote">
    <w:name w:val="Intense Quote"/>
    <w:basedOn w:val="Normal"/>
    <w:link w:val="IntenseQuoteChar"/>
    <w:uiPriority w:val="5"/>
    <w:qFormat/>
    <w:rsid w:val="000C3A20"/>
    <w:pPr>
      <w:pBdr>
        <w:top w:val="single" w:sz="4" w:space="8" w:color="A43020" w:themeColor="accent1" w:themeShade="BF"/>
      </w:pBdr>
      <w:spacing w:after="200" w:line="240" w:lineRule="auto"/>
      <w:jc w:val="center"/>
    </w:pPr>
    <w:rPr>
      <w:iCs/>
      <w:caps/>
      <w:color w:val="A4302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C3A20"/>
    <w:rPr>
      <w:iCs/>
      <w:caps/>
      <w:color w:val="A43020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2"/>
    <w:rsid w:val="000C3A20"/>
    <w:rPr>
      <w:rFonts w:asciiTheme="majorHAnsi" w:eastAsiaTheme="majorEastAsia" w:hAnsiTheme="majorHAnsi" w:cstheme="majorBidi"/>
      <w:caps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rsid w:val="000C3A20"/>
    <w:rPr>
      <w:rFonts w:asciiTheme="majorHAnsi" w:eastAsiaTheme="majorEastAsia" w:hAnsiTheme="majorHAnsi" w:cstheme="majorBidi"/>
      <w:iCs/>
      <w:caps/>
      <w:sz w:val="20"/>
      <w:szCs w:val="21"/>
    </w:rPr>
  </w:style>
  <w:style w:type="paragraph" w:customStyle="1" w:styleId="Hours">
    <w:name w:val="Hours"/>
    <w:basedOn w:val="Normal"/>
    <w:uiPriority w:val="7"/>
    <w:qFormat/>
    <w:pPr>
      <w:spacing w:line="240" w:lineRule="auto"/>
      <w:contextualSpacing/>
      <w:jc w:val="center"/>
    </w:pPr>
    <w:rPr>
      <w:sz w:val="28"/>
    </w:rPr>
  </w:style>
  <w:style w:type="paragraph" w:customStyle="1" w:styleId="URL">
    <w:name w:val="URL"/>
    <w:basedOn w:val="Normal"/>
    <w:uiPriority w:val="8"/>
    <w:qFormat/>
    <w:pPr>
      <w:spacing w:after="0" w:line="240" w:lineRule="auto"/>
      <w:jc w:val="center"/>
    </w:pPr>
    <w:rPr>
      <w:sz w:val="36"/>
    </w:rPr>
  </w:style>
  <w:style w:type="paragraph" w:customStyle="1" w:styleId="TableDescription">
    <w:name w:val="Table Description"/>
    <w:basedOn w:val="Normal"/>
    <w:uiPriority w:val="4"/>
    <w:qFormat/>
    <w:rsid w:val="00F04975"/>
    <w:pPr>
      <w:pBdr>
        <w:top w:val="single" w:sz="24" w:space="1" w:color="333333" w:themeColor="text2"/>
        <w:left w:val="single" w:sz="24" w:space="4" w:color="333333" w:themeColor="text2"/>
        <w:bottom w:val="single" w:sz="24" w:space="1" w:color="333333" w:themeColor="text2"/>
        <w:right w:val="single" w:sz="24" w:space="4" w:color="333333" w:themeColor="text2"/>
      </w:pBdr>
      <w:shd w:val="clear" w:color="auto" w:fill="333333" w:themeFill="text2"/>
      <w:spacing w:before="40" w:after="40" w:line="240" w:lineRule="auto"/>
      <w:ind w:right="187"/>
      <w:jc w:val="center"/>
    </w:pPr>
    <w:rPr>
      <w:caps/>
      <w:color w:val="FFFFFF" w:themeColor="background1"/>
      <w:sz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E2601F"/>
    <w:rPr>
      <w:b w:val="0"/>
      <w:i w:val="0"/>
      <w:iCs/>
      <w:color w:val="A43020" w:themeColor="accent1" w:themeShade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ddress2">
    <w:name w:val="Address 2"/>
    <w:basedOn w:val="Normal"/>
    <w:uiPriority w:val="12"/>
    <w:qFormat/>
    <w:pPr>
      <w:spacing w:after="0" w:line="240" w:lineRule="auto"/>
      <w:jc w:val="center"/>
    </w:pPr>
    <w:rPr>
      <w:caps/>
      <w:sz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2601F"/>
    <w:rPr>
      <w:i/>
      <w:iCs/>
      <w:color w:val="A43020" w:themeColor="accent1" w:themeShade="BF"/>
    </w:rPr>
  </w:style>
  <w:style w:type="character" w:styleId="SubtleReference">
    <w:name w:val="Subtle Reference"/>
    <w:uiPriority w:val="31"/>
    <w:unhideWhenUsed/>
    <w:qFormat/>
    <w:rsid w:val="00E2601F"/>
  </w:style>
  <w:style w:type="paragraph" w:styleId="BlockText">
    <w:name w:val="Block Text"/>
    <w:basedOn w:val="Normal"/>
    <w:uiPriority w:val="99"/>
    <w:semiHidden/>
    <w:unhideWhenUsed/>
    <w:rsid w:val="00E2601F"/>
    <w:pPr>
      <w:pBdr>
        <w:top w:val="single" w:sz="2" w:space="10" w:color="A43020" w:themeColor="accent1" w:themeShade="BF"/>
        <w:left w:val="single" w:sz="2" w:space="10" w:color="A43020" w:themeColor="accent1" w:themeShade="BF"/>
        <w:bottom w:val="single" w:sz="2" w:space="10" w:color="A43020" w:themeColor="accent1" w:themeShade="BF"/>
        <w:right w:val="single" w:sz="2" w:space="10" w:color="A43020" w:themeColor="accent1" w:themeShade="BF"/>
      </w:pBdr>
      <w:ind w:left="1152" w:right="1152"/>
    </w:pPr>
    <w:rPr>
      <w:i/>
      <w:iCs/>
      <w:color w:val="A43020" w:themeColor="accent1" w:themeShade="BF"/>
    </w:rPr>
  </w:style>
  <w:style w:type="paragraph" w:styleId="ListParagraph">
    <w:name w:val="List Paragraph"/>
    <w:basedOn w:val="Normal"/>
    <w:uiPriority w:val="34"/>
    <w:unhideWhenUsed/>
    <w:qFormat/>
    <w:rsid w:val="00C95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-7\AppData\Roaming\Microsoft\Templates\Brochure%20with%20heading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1D2A9DA4FD94DFAA491103828D17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A6246-0D2A-4DE8-9A0B-1F41A73B4BC0}"/>
      </w:docPartPr>
      <w:docPartBody>
        <w:p w:rsidR="00000000" w:rsidRDefault="00C16121">
          <w:pPr>
            <w:pStyle w:val="E1D2A9DA4FD94DFAA491103828D17873"/>
          </w:pPr>
          <w:r>
            <w:t>Use styles to easily format your Word documents in no time.</w:t>
          </w:r>
        </w:p>
      </w:docPartBody>
    </w:docPart>
    <w:docPart>
      <w:docPartPr>
        <w:name w:val="F1B77AA0C9CD435FA6174DE233CAD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C504B-5A8C-43FA-A5CF-76766553B47D}"/>
      </w:docPartPr>
      <w:docPartBody>
        <w:p w:rsidR="00000000" w:rsidRDefault="00C16121">
          <w:pPr>
            <w:pStyle w:val="F1B77AA0C9CD435FA6174DE233CAD5F5"/>
          </w:pPr>
          <w:r>
            <w:t>Hours</w:t>
          </w:r>
        </w:p>
      </w:docPartBody>
    </w:docPart>
    <w:docPart>
      <w:docPartPr>
        <w:name w:val="958F485B7FE641FB8BE1D5BBB9779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BB2DE-7168-444D-ADE9-B5F5DC57252E}"/>
      </w:docPartPr>
      <w:docPartBody>
        <w:p w:rsidR="00000000" w:rsidRDefault="00C16121">
          <w:pPr>
            <w:pStyle w:val="958F485B7FE641FB8BE1D5BBB977988C"/>
          </w:pPr>
          <w:r>
            <w:t>Subtitle</w:t>
          </w:r>
        </w:p>
      </w:docPartBody>
    </w:docPart>
    <w:docPart>
      <w:docPartPr>
        <w:name w:val="70DA44DB9A514A18B0D80F7F9CE71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B34A2-5E26-4D19-9E09-F1948EE7F3A4}"/>
      </w:docPartPr>
      <w:docPartBody>
        <w:p w:rsidR="00000000" w:rsidRDefault="00C16121">
          <w:pPr>
            <w:pStyle w:val="70DA44DB9A514A18B0D80F7F9CE71988"/>
          </w:pPr>
          <w:r>
            <w:t>Heading 3</w:t>
          </w:r>
        </w:p>
      </w:docPartBody>
    </w:docPart>
    <w:docPart>
      <w:docPartPr>
        <w:name w:val="2690676D2B67483CB28855419F21A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1ABD9-E886-45A4-B5E6-0AD1CBA8B358}"/>
      </w:docPartPr>
      <w:docPartBody>
        <w:p w:rsidR="00000000" w:rsidRDefault="00C16121">
          <w:pPr>
            <w:pStyle w:val="2690676D2B67483CB28855419F21ADC0"/>
          </w:pPr>
          <w:r>
            <w:t>Street Address</w:t>
          </w:r>
        </w:p>
      </w:docPartBody>
    </w:docPart>
    <w:docPart>
      <w:docPartPr>
        <w:name w:val="63F9F5E2C6014DE7AF8542ED5B655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5DC75-E80F-4654-A928-2A9F8AC279E4}"/>
      </w:docPartPr>
      <w:docPartBody>
        <w:p w:rsidR="00000000" w:rsidRDefault="00C16121">
          <w:pPr>
            <w:pStyle w:val="63F9F5E2C6014DE7AF8542ED5B65559E"/>
          </w:pPr>
          <w:r>
            <w:t>City, ST ZIP Code</w:t>
          </w:r>
        </w:p>
      </w:docPartBody>
    </w:docPart>
    <w:docPart>
      <w:docPartPr>
        <w:name w:val="4B662262147C4755954015A8E96A6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2AD90-A482-4B32-8B95-0C91A9EF3168}"/>
      </w:docPartPr>
      <w:docPartBody>
        <w:p w:rsidR="00000000" w:rsidRDefault="00C16121">
          <w:pPr>
            <w:pStyle w:val="4B662262147C4755954015A8E96A6733"/>
          </w:pPr>
          <w:r>
            <w:t>Telephone</w:t>
          </w:r>
        </w:p>
      </w:docPartBody>
    </w:docPart>
    <w:docPart>
      <w:docPartPr>
        <w:name w:val="D8B4F6D7A08E4FA9A998235205586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3C852-37F4-4D1A-94D7-1B2B89087F25}"/>
      </w:docPartPr>
      <w:docPartBody>
        <w:p w:rsidR="00000000" w:rsidRDefault="00C16121">
          <w:pPr>
            <w:pStyle w:val="D8B4F6D7A08E4FA9A99823520558676A"/>
          </w:pPr>
          <w:r>
            <w:t>Subtitle</w:t>
          </w:r>
        </w:p>
      </w:docPartBody>
    </w:docPart>
    <w:docPart>
      <w:docPartPr>
        <w:name w:val="DC229430E1914D3CB2DABD4FC8E25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D8BB6-CCDE-4C5D-8BFB-F10D49929669}"/>
      </w:docPartPr>
      <w:docPartBody>
        <w:p w:rsidR="00000000" w:rsidRDefault="00C16121">
          <w:pPr>
            <w:pStyle w:val="DC229430E1914D3CB2DABD4FC8E259E2"/>
          </w:pPr>
          <w:r>
            <w:t>Heading 8</w:t>
          </w:r>
        </w:p>
      </w:docPartBody>
    </w:docPart>
    <w:docPart>
      <w:docPartPr>
        <w:name w:val="1E02CCB7D9E14095A14F5E807FDBE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716FE-64DB-4AA8-8FFA-151F49ACFF26}"/>
      </w:docPartPr>
      <w:docPartBody>
        <w:p w:rsidR="00000000" w:rsidRDefault="00C16121">
          <w:pPr>
            <w:pStyle w:val="1E02CCB7D9E14095A14F5E807FDBE573"/>
          </w:pPr>
          <w:r>
            <w:t>Street Address</w:t>
          </w:r>
        </w:p>
      </w:docPartBody>
    </w:docPart>
    <w:docPart>
      <w:docPartPr>
        <w:name w:val="2AFDAC0952F647A8A1E4FC84F17FF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02E63-81C9-4973-9D82-372AACF61100}"/>
      </w:docPartPr>
      <w:docPartBody>
        <w:p w:rsidR="00000000" w:rsidRDefault="00C16121">
          <w:pPr>
            <w:pStyle w:val="2AFDAC0952F647A8A1E4FC84F17FFF89"/>
          </w:pPr>
          <w:r>
            <w:t>City, ST ZIP Code</w:t>
          </w:r>
        </w:p>
      </w:docPartBody>
    </w:docPart>
    <w:docPart>
      <w:docPartPr>
        <w:name w:val="996F7F09D68C4DF28B925B0AEE46C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2C016-1906-4A85-A194-87906B0221F2}"/>
      </w:docPartPr>
      <w:docPartBody>
        <w:p w:rsidR="00000000" w:rsidRDefault="00C16121">
          <w:pPr>
            <w:pStyle w:val="996F7F09D68C4DF28B925B0AEE46CA2E"/>
          </w:pPr>
          <w:r>
            <w:t>Telephone</w:t>
          </w:r>
        </w:p>
      </w:docPartBody>
    </w:docPart>
    <w:docPart>
      <w:docPartPr>
        <w:name w:val="A311415048B44B7AA029E0FE89051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B62C8-9C6F-400B-B702-880BF7F1C98B}"/>
      </w:docPartPr>
      <w:docPartBody>
        <w:p w:rsidR="00000000" w:rsidRDefault="00C16121">
          <w:pPr>
            <w:pStyle w:val="A311415048B44B7AA029E0FE89051E79"/>
          </w:pPr>
          <w:r>
            <w:t>Heading 7</w:t>
          </w:r>
        </w:p>
      </w:docPartBody>
    </w:docPart>
    <w:docPart>
      <w:docPartPr>
        <w:name w:val="8A6D7676E18549CCAACE1D72C3A03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D2A18-A899-41DF-A5B6-E15CEE463D9E}"/>
      </w:docPartPr>
      <w:docPartBody>
        <w:p w:rsidR="00000000" w:rsidRDefault="00C16121">
          <w:pPr>
            <w:pStyle w:val="8A6D7676E18549CCAACE1D72C3A03D19"/>
          </w:pPr>
          <w:r>
            <w:t>Heading 2</w:t>
          </w:r>
        </w:p>
      </w:docPartBody>
    </w:docPart>
    <w:docPart>
      <w:docPartPr>
        <w:name w:val="C44CE48B2BC649D3A17E39A8714BA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48F3D-E47E-4660-BB36-3063B4A6CCF9}"/>
      </w:docPartPr>
      <w:docPartBody>
        <w:p w:rsidR="00000000" w:rsidRDefault="00C16121">
          <w:pPr>
            <w:pStyle w:val="C44CE48B2BC649D3A17E39A8714BA6E3"/>
          </w:pPr>
          <w:r>
            <w:t>Heading 9</w:t>
          </w:r>
        </w:p>
      </w:docPartBody>
    </w:docPart>
    <w:docPart>
      <w:docPartPr>
        <w:name w:val="04FD45051D7546E2915F7277AE9F1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5FF7D-C345-46FE-BF80-69F0805FCFA3}"/>
      </w:docPartPr>
      <w:docPartBody>
        <w:p w:rsidR="00000000" w:rsidRDefault="00C16121">
          <w:pPr>
            <w:pStyle w:val="04FD45051D7546E2915F7277AE9F136D"/>
          </w:pPr>
          <w:r>
            <w:t>Heading 4</w:t>
          </w:r>
        </w:p>
      </w:docPartBody>
    </w:docPart>
    <w:docPart>
      <w:docPartPr>
        <w:name w:val="55C448119B224DE0B82F11BAB158C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445CE-9E93-4E35-8B75-3B054D03EF4A}"/>
      </w:docPartPr>
      <w:docPartBody>
        <w:p w:rsidR="00000000" w:rsidRDefault="00C16121">
          <w:pPr>
            <w:pStyle w:val="55C448119B224DE0B82F11BAB158C402"/>
          </w:pPr>
          <w:r>
            <w:t>Heading 5</w:t>
          </w:r>
        </w:p>
      </w:docPartBody>
    </w:docPart>
    <w:docPart>
      <w:docPartPr>
        <w:name w:val="0CDD13041DA146DC99F3D22E3EAC5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2E705-7039-4003-8E6A-39C4B0B8A8BF}"/>
      </w:docPartPr>
      <w:docPartBody>
        <w:p w:rsidR="00000000" w:rsidRDefault="00C16121">
          <w:pPr>
            <w:pStyle w:val="0CDD13041DA146DC99F3D22E3EAC527F"/>
          </w:pPr>
          <w:r>
            <w:t>Heading 6</w:t>
          </w:r>
        </w:p>
      </w:docPartBody>
    </w:docPart>
    <w:docPart>
      <w:docPartPr>
        <w:name w:val="3966576B498B47A69CA9BECDBF61E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32A2D-08C8-4C0A-ABA6-1D1814BFBA33}"/>
      </w:docPartPr>
      <w:docPartBody>
        <w:p w:rsidR="00000000" w:rsidRDefault="00C16121">
          <w:pPr>
            <w:pStyle w:val="3966576B498B47A69CA9BECDBF61EA3C"/>
          </w:pPr>
          <w:r>
            <w:t>Heading 4</w:t>
          </w:r>
        </w:p>
      </w:docPartBody>
    </w:docPart>
    <w:docPart>
      <w:docPartPr>
        <w:name w:val="96D022C492B947279E97566D78E31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E1D2A-4719-4A7A-8EAA-38D4756CEC4F}"/>
      </w:docPartPr>
      <w:docPartBody>
        <w:p w:rsidR="00000000" w:rsidRDefault="00C16121">
          <w:pPr>
            <w:pStyle w:val="96D022C492B947279E97566D78E31E5A"/>
          </w:pPr>
          <w:r>
            <w:t>Heading 5</w:t>
          </w:r>
        </w:p>
      </w:docPartBody>
    </w:docPart>
    <w:docPart>
      <w:docPartPr>
        <w:name w:val="38B3592C93AE477BB6DDFF2A50036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AA919-D36B-422D-9588-F5E7843C2DCA}"/>
      </w:docPartPr>
      <w:docPartBody>
        <w:p w:rsidR="00000000" w:rsidRDefault="00C16121">
          <w:pPr>
            <w:pStyle w:val="38B3592C93AE477BB6DDFF2A50036AB3"/>
          </w:pPr>
          <w:r>
            <w:t>Heading 6</w:t>
          </w:r>
        </w:p>
      </w:docPartBody>
    </w:docPart>
    <w:docPart>
      <w:docPartPr>
        <w:name w:val="3D54E36EACF443FDA5C4A821279F5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2C8B2-B890-4CB3-BD63-F9C8E92EF8F3}"/>
      </w:docPartPr>
      <w:docPartBody>
        <w:p w:rsidR="00000000" w:rsidRDefault="00C16121">
          <w:pPr>
            <w:pStyle w:val="3D54E36EACF443FDA5C4A821279F5567"/>
          </w:pPr>
          <w:r>
            <w:t>Heading 4</w:t>
          </w:r>
        </w:p>
      </w:docPartBody>
    </w:docPart>
    <w:docPart>
      <w:docPartPr>
        <w:name w:val="BD0727D70F9847429C39A8C95DA0F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34506-2D3F-4984-81BC-66B005DDF49A}"/>
      </w:docPartPr>
      <w:docPartBody>
        <w:p w:rsidR="00000000" w:rsidRDefault="00C16121">
          <w:pPr>
            <w:pStyle w:val="BD0727D70F9847429C39A8C95DA0FC9C"/>
          </w:pPr>
          <w:r>
            <w:t>Heading 5</w:t>
          </w:r>
        </w:p>
      </w:docPartBody>
    </w:docPart>
    <w:docPart>
      <w:docPartPr>
        <w:name w:val="1456789CAC044338B5B05C4155A5A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EF18B-0AB5-459C-B487-8A77F318D0D2}"/>
      </w:docPartPr>
      <w:docPartBody>
        <w:p w:rsidR="00000000" w:rsidRDefault="00C16121">
          <w:pPr>
            <w:pStyle w:val="1456789CAC044338B5B05C4155A5A1D8"/>
          </w:pPr>
          <w:r>
            <w:t>Heading 6</w:t>
          </w:r>
        </w:p>
      </w:docPartBody>
    </w:docPart>
    <w:docPart>
      <w:docPartPr>
        <w:name w:val="3A4A9025204F43F191135F654FCE5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5D770-0FF7-4E1A-9DCD-58A3893526E9}"/>
      </w:docPartPr>
      <w:docPartBody>
        <w:p w:rsidR="00000000" w:rsidRDefault="00C16121">
          <w:pPr>
            <w:pStyle w:val="3A4A9025204F43F191135F654FCE5C8D"/>
          </w:pPr>
          <w:r>
            <w:t>Heading 4</w:t>
          </w:r>
        </w:p>
      </w:docPartBody>
    </w:docPart>
    <w:docPart>
      <w:docPartPr>
        <w:name w:val="90D2F2CAD6AD450EADB3840E02AE2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26D30-6AD4-455D-B00E-F26459E183B3}"/>
      </w:docPartPr>
      <w:docPartBody>
        <w:p w:rsidR="00000000" w:rsidRDefault="00C16121">
          <w:pPr>
            <w:pStyle w:val="90D2F2CAD6AD450EADB3840E02AE2E4D"/>
          </w:pPr>
          <w:r>
            <w:t>Heading 5</w:t>
          </w:r>
        </w:p>
      </w:docPartBody>
    </w:docPart>
    <w:docPart>
      <w:docPartPr>
        <w:name w:val="1AA012758DAB4789ADE9C71E0E6D3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4603A-9DF2-40C2-BACD-BB2C035EEBC1}"/>
      </w:docPartPr>
      <w:docPartBody>
        <w:p w:rsidR="00000000" w:rsidRDefault="00C16121">
          <w:pPr>
            <w:pStyle w:val="1AA012758DAB4789ADE9C71E0E6D3B4D"/>
          </w:pPr>
          <w:r>
            <w:t>Heading 6</w:t>
          </w:r>
        </w:p>
      </w:docPartBody>
    </w:docPart>
    <w:docPart>
      <w:docPartPr>
        <w:name w:val="2F511AD7CD5C4AA798D3FE4795F41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A2448-3CCC-4405-B6D9-182E8C6655C6}"/>
      </w:docPartPr>
      <w:docPartBody>
        <w:p w:rsidR="00000000" w:rsidRDefault="00C16121">
          <w:pPr>
            <w:pStyle w:val="2F511AD7CD5C4AA798D3FE4795F41E8E"/>
          </w:pPr>
          <w:r>
            <w:t>Heading 4</w:t>
          </w:r>
        </w:p>
      </w:docPartBody>
    </w:docPart>
    <w:docPart>
      <w:docPartPr>
        <w:name w:val="890664A3179E4D9BB58C02AC68C8B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FAA91-9891-47CB-A8EA-D506F58E4AA3}"/>
      </w:docPartPr>
      <w:docPartBody>
        <w:p w:rsidR="00000000" w:rsidRDefault="00C16121">
          <w:pPr>
            <w:pStyle w:val="890664A3179E4D9BB58C02AC68C8BD41"/>
          </w:pPr>
          <w:r>
            <w:t>Heading 5</w:t>
          </w:r>
        </w:p>
      </w:docPartBody>
    </w:docPart>
    <w:docPart>
      <w:docPartPr>
        <w:name w:val="39787F1A77824C2C85FA3A8252291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1DD1C-C319-4ADD-9DE9-8817D02C0B22}"/>
      </w:docPartPr>
      <w:docPartBody>
        <w:p w:rsidR="00000000" w:rsidRDefault="00C16121">
          <w:pPr>
            <w:pStyle w:val="39787F1A77824C2C85FA3A8252291A09"/>
          </w:pPr>
          <w:r>
            <w:t>Heading 6</w:t>
          </w:r>
        </w:p>
      </w:docPartBody>
    </w:docPart>
    <w:docPart>
      <w:docPartPr>
        <w:name w:val="9D01817B827F46358C2C91C4EBCE8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687CB-0229-42E1-8FE4-4859EE3AA3DD}"/>
      </w:docPartPr>
      <w:docPartBody>
        <w:p w:rsidR="00000000" w:rsidRDefault="00C16121">
          <w:pPr>
            <w:pStyle w:val="9D01817B827F46358C2C91C4EBCE820F"/>
          </w:pPr>
          <w:r>
            <w:t>Heading 4</w:t>
          </w:r>
        </w:p>
      </w:docPartBody>
    </w:docPart>
    <w:docPart>
      <w:docPartPr>
        <w:name w:val="B85394FB36344A0CA80A2594B04CF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AFEB1-A8C6-47D5-9A1C-21FF20A10E78}"/>
      </w:docPartPr>
      <w:docPartBody>
        <w:p w:rsidR="00000000" w:rsidRDefault="00C16121">
          <w:pPr>
            <w:pStyle w:val="B85394FB36344A0CA80A2594B04CF7C2"/>
          </w:pPr>
          <w:r>
            <w:t>Heading 5</w:t>
          </w:r>
        </w:p>
      </w:docPartBody>
    </w:docPart>
    <w:docPart>
      <w:docPartPr>
        <w:name w:val="A8E07A71439048B3A89575973671D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097B1-5D59-44B7-A878-A31A83E145E9}"/>
      </w:docPartPr>
      <w:docPartBody>
        <w:p w:rsidR="00000000" w:rsidRDefault="00C16121">
          <w:pPr>
            <w:pStyle w:val="A8E07A71439048B3A89575973671DCEB"/>
          </w:pPr>
          <w:r>
            <w:t>Heading 6</w:t>
          </w:r>
        </w:p>
      </w:docPartBody>
    </w:docPart>
    <w:docPart>
      <w:docPartPr>
        <w:name w:val="4B8F3EBC6E20477CABB7363D6B811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1A353-6FAA-4A59-B196-1C3C7BC56C1F}"/>
      </w:docPartPr>
      <w:docPartBody>
        <w:p w:rsidR="00000000" w:rsidRDefault="00C16121">
          <w:pPr>
            <w:pStyle w:val="4B8F3EBC6E20477CABB7363D6B8111BC"/>
          </w:pPr>
          <w:r>
            <w:t>Heading 4</w:t>
          </w:r>
        </w:p>
      </w:docPartBody>
    </w:docPart>
    <w:docPart>
      <w:docPartPr>
        <w:name w:val="B69B1464CCE444ACA3E1690B6A224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4D170-91F0-439F-8C4D-14ADCF82A767}"/>
      </w:docPartPr>
      <w:docPartBody>
        <w:p w:rsidR="00000000" w:rsidRDefault="00C16121">
          <w:pPr>
            <w:pStyle w:val="B69B1464CCE444ACA3E1690B6A224BCC"/>
          </w:pPr>
          <w:r>
            <w:t>Heading 5</w:t>
          </w:r>
        </w:p>
      </w:docPartBody>
    </w:docPart>
    <w:docPart>
      <w:docPartPr>
        <w:name w:val="4B2C0D62271C4CBA8DD8ACEE183B3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EFED4-3951-475D-901E-C2B663D16E8F}"/>
      </w:docPartPr>
      <w:docPartBody>
        <w:p w:rsidR="00000000" w:rsidRDefault="00C16121">
          <w:pPr>
            <w:pStyle w:val="4B2C0D62271C4CBA8DD8ACEE183B3269"/>
          </w:pPr>
          <w:r>
            <w:t>Heading 6</w:t>
          </w:r>
        </w:p>
      </w:docPartBody>
    </w:docPart>
    <w:docPart>
      <w:docPartPr>
        <w:name w:val="EEA233C8D5964461994490CCB2485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D2E22-DBBF-4A46-9E79-8D133E87C194}"/>
      </w:docPartPr>
      <w:docPartBody>
        <w:p w:rsidR="00000000" w:rsidRDefault="00C16121">
          <w:pPr>
            <w:pStyle w:val="EEA233C8D5964461994490CCB24853CE"/>
          </w:pPr>
          <w:r>
            <w:t>Heading 4</w:t>
          </w:r>
        </w:p>
      </w:docPartBody>
    </w:docPart>
    <w:docPart>
      <w:docPartPr>
        <w:name w:val="5CEF95389BBB4DF0A4290D14AD2CE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BD7F6-D749-4BDE-B552-CB1F900D2C51}"/>
      </w:docPartPr>
      <w:docPartBody>
        <w:p w:rsidR="00000000" w:rsidRDefault="00C16121">
          <w:pPr>
            <w:pStyle w:val="5CEF95389BBB4DF0A4290D14AD2CEB02"/>
          </w:pPr>
          <w:r>
            <w:t>Heading 5</w:t>
          </w:r>
        </w:p>
      </w:docPartBody>
    </w:docPart>
    <w:docPart>
      <w:docPartPr>
        <w:name w:val="3D17E852870B45F68DF60C8E6609F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E20F4-E210-43F8-8B14-BE3006D2FEEF}"/>
      </w:docPartPr>
      <w:docPartBody>
        <w:p w:rsidR="00000000" w:rsidRDefault="00C16121">
          <w:pPr>
            <w:pStyle w:val="3D17E852870B45F68DF60C8E6609FD6F"/>
          </w:pPr>
          <w:r>
            <w:t>Heading 6</w:t>
          </w:r>
        </w:p>
      </w:docPartBody>
    </w:docPart>
    <w:docPart>
      <w:docPartPr>
        <w:name w:val="658B2D202E8F4330B86019842303E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0630D-2114-499E-8CC4-CFE8321E1917}"/>
      </w:docPartPr>
      <w:docPartBody>
        <w:p w:rsidR="00000000" w:rsidRDefault="00C16121">
          <w:pPr>
            <w:pStyle w:val="658B2D202E8F4330B86019842303E332"/>
          </w:pPr>
          <w:r>
            <w:t>Heading 7</w:t>
          </w:r>
        </w:p>
      </w:docPartBody>
    </w:docPart>
    <w:docPart>
      <w:docPartPr>
        <w:name w:val="A183196DDDCD4D01B703B28B10E34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929B8-2195-4E82-BC81-23D68F289E56}"/>
      </w:docPartPr>
      <w:docPartBody>
        <w:p w:rsidR="00000000" w:rsidRDefault="00C16121">
          <w:pPr>
            <w:pStyle w:val="A183196DDDCD4D01B703B28B10E34924"/>
          </w:pPr>
          <w:r>
            <w:t>Heading 2</w:t>
          </w:r>
        </w:p>
      </w:docPartBody>
    </w:docPart>
    <w:docPart>
      <w:docPartPr>
        <w:name w:val="3934FCF86BC0427FB71069F5B85BB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03152-29AF-4EB6-B1BF-7F3AB298F375}"/>
      </w:docPartPr>
      <w:docPartBody>
        <w:p w:rsidR="00000000" w:rsidRDefault="00C16121">
          <w:pPr>
            <w:pStyle w:val="3934FCF86BC0427FB71069F5B85BB076"/>
          </w:pPr>
          <w:r>
            <w:t>Heading 9</w:t>
          </w:r>
        </w:p>
      </w:docPartBody>
    </w:docPart>
    <w:docPart>
      <w:docPartPr>
        <w:name w:val="50DD0DC594C54397B0BC4E7A5600C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5783B-292F-4E26-B06B-547E6149B458}"/>
      </w:docPartPr>
      <w:docPartBody>
        <w:p w:rsidR="00000000" w:rsidRDefault="00C16121">
          <w:pPr>
            <w:pStyle w:val="50DD0DC594C54397B0BC4E7A5600CBB2"/>
          </w:pPr>
          <w:r>
            <w:t>Heading 4</w:t>
          </w:r>
        </w:p>
      </w:docPartBody>
    </w:docPart>
    <w:docPart>
      <w:docPartPr>
        <w:name w:val="81E80E6BEB5C47AC9F4E2F7C8E9BD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7397A-54A1-4E4B-9AD3-5FF67959A787}"/>
      </w:docPartPr>
      <w:docPartBody>
        <w:p w:rsidR="00000000" w:rsidRDefault="00C16121">
          <w:pPr>
            <w:pStyle w:val="81E80E6BEB5C47AC9F4E2F7C8E9BD0C7"/>
          </w:pPr>
          <w:r>
            <w:t>Heading 5</w:t>
          </w:r>
        </w:p>
      </w:docPartBody>
    </w:docPart>
    <w:docPart>
      <w:docPartPr>
        <w:name w:val="02073D88417942C5B488046A6520C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D0EF7-AEDC-4D33-9102-552A3977468B}"/>
      </w:docPartPr>
      <w:docPartBody>
        <w:p w:rsidR="00000000" w:rsidRDefault="00C16121">
          <w:pPr>
            <w:pStyle w:val="02073D88417942C5B488046A6520C64D"/>
          </w:pPr>
          <w:r>
            <w:t>Heading 6</w:t>
          </w:r>
        </w:p>
      </w:docPartBody>
    </w:docPart>
    <w:docPart>
      <w:docPartPr>
        <w:name w:val="F04A6E7D909A480A9AF056A58184E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DD41E-E6E0-452B-8711-0847C8F54664}"/>
      </w:docPartPr>
      <w:docPartBody>
        <w:p w:rsidR="00000000" w:rsidRDefault="00C16121">
          <w:pPr>
            <w:pStyle w:val="F04A6E7D909A480A9AF056A58184E708"/>
          </w:pPr>
          <w:r>
            <w:t>Heading 4</w:t>
          </w:r>
        </w:p>
      </w:docPartBody>
    </w:docPart>
    <w:docPart>
      <w:docPartPr>
        <w:name w:val="6268EDB88BC04825A1C3F86E1949A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2DF04-8583-4893-965A-42A654C66DCB}"/>
      </w:docPartPr>
      <w:docPartBody>
        <w:p w:rsidR="00000000" w:rsidRDefault="00C16121">
          <w:pPr>
            <w:pStyle w:val="6268EDB88BC04825A1C3F86E1949A732"/>
          </w:pPr>
          <w:r>
            <w:t>Heading 5</w:t>
          </w:r>
        </w:p>
      </w:docPartBody>
    </w:docPart>
    <w:docPart>
      <w:docPartPr>
        <w:name w:val="51C7F6BF275F40018AE563B1DA2F6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644AA-F367-4788-BC79-DEBD369809DA}"/>
      </w:docPartPr>
      <w:docPartBody>
        <w:p w:rsidR="00000000" w:rsidRDefault="00C16121">
          <w:pPr>
            <w:pStyle w:val="51C7F6BF275F40018AE563B1DA2F6A35"/>
          </w:pPr>
          <w:r>
            <w:t>Heading 6</w:t>
          </w:r>
        </w:p>
      </w:docPartBody>
    </w:docPart>
    <w:docPart>
      <w:docPartPr>
        <w:name w:val="E25A39F895D243E9A462166484AD5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AF06B-AC4A-4131-899A-7B57CE195A3C}"/>
      </w:docPartPr>
      <w:docPartBody>
        <w:p w:rsidR="00000000" w:rsidRDefault="00C16121">
          <w:pPr>
            <w:pStyle w:val="E25A39F895D243E9A462166484AD5DD8"/>
          </w:pPr>
          <w:r>
            <w:t>Heading 4</w:t>
          </w:r>
        </w:p>
      </w:docPartBody>
    </w:docPart>
    <w:docPart>
      <w:docPartPr>
        <w:name w:val="2DC92AE690A64128878302F4842EF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79996-B0E7-4575-8D13-1D03625631A1}"/>
      </w:docPartPr>
      <w:docPartBody>
        <w:p w:rsidR="00000000" w:rsidRDefault="00C16121">
          <w:pPr>
            <w:pStyle w:val="2DC92AE690A64128878302F4842EFF71"/>
          </w:pPr>
          <w:r>
            <w:t>Heading 5</w:t>
          </w:r>
        </w:p>
      </w:docPartBody>
    </w:docPart>
    <w:docPart>
      <w:docPartPr>
        <w:name w:val="935999D56129415699E82E985E87F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B40C6-5340-4725-B007-B57B1F9F8B47}"/>
      </w:docPartPr>
      <w:docPartBody>
        <w:p w:rsidR="00000000" w:rsidRDefault="00C16121">
          <w:pPr>
            <w:pStyle w:val="935999D56129415699E82E985E87FD71"/>
          </w:pPr>
          <w:r>
            <w:t>Heading 6</w:t>
          </w:r>
        </w:p>
      </w:docPartBody>
    </w:docPart>
    <w:docPart>
      <w:docPartPr>
        <w:name w:val="1583C340845A4C0A9480FFB526E9E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14251-470A-4180-A5F9-9FEDF7527393}"/>
      </w:docPartPr>
      <w:docPartBody>
        <w:p w:rsidR="00000000" w:rsidRDefault="00C16121">
          <w:pPr>
            <w:pStyle w:val="1583C340845A4C0A9480FFB526E9EFFF"/>
          </w:pPr>
          <w:r>
            <w:t>Heading 4</w:t>
          </w:r>
        </w:p>
      </w:docPartBody>
    </w:docPart>
    <w:docPart>
      <w:docPartPr>
        <w:name w:val="004C525F44DE480BA2B56919478D8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BEE7A-2E62-4226-B4C0-630906C66347}"/>
      </w:docPartPr>
      <w:docPartBody>
        <w:p w:rsidR="00000000" w:rsidRDefault="00C16121">
          <w:pPr>
            <w:pStyle w:val="004C525F44DE480BA2B56919478D8E71"/>
          </w:pPr>
          <w:r>
            <w:t>Heading 5</w:t>
          </w:r>
        </w:p>
      </w:docPartBody>
    </w:docPart>
    <w:docPart>
      <w:docPartPr>
        <w:name w:val="D59B16D41C6F48E884F1F62269094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45B21-92FD-4896-AD50-E875F9FA2B7A}"/>
      </w:docPartPr>
      <w:docPartBody>
        <w:p w:rsidR="00000000" w:rsidRDefault="00C16121">
          <w:pPr>
            <w:pStyle w:val="D59B16D41C6F48E884F1F6226909497F"/>
          </w:pPr>
          <w:r>
            <w:t>Heading 6</w:t>
          </w:r>
        </w:p>
      </w:docPartBody>
    </w:docPart>
    <w:docPart>
      <w:docPartPr>
        <w:name w:val="DEBEFD34A07A49B5818999A563A35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1008B-8F10-420D-8F39-9342D4D1BE4C}"/>
      </w:docPartPr>
      <w:docPartBody>
        <w:p w:rsidR="00000000" w:rsidRDefault="00C16121">
          <w:pPr>
            <w:pStyle w:val="DEBEFD34A07A49B5818999A563A35B6C"/>
          </w:pPr>
          <w:r>
            <w:t>Heading 4</w:t>
          </w:r>
        </w:p>
      </w:docPartBody>
    </w:docPart>
    <w:docPart>
      <w:docPartPr>
        <w:name w:val="668F1B279BC145DEA626DA9A78A6D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6E72D-C0E7-428D-8A4C-AEDECCCD3379}"/>
      </w:docPartPr>
      <w:docPartBody>
        <w:p w:rsidR="00000000" w:rsidRDefault="00C16121">
          <w:pPr>
            <w:pStyle w:val="668F1B279BC145DEA626DA9A78A6D403"/>
          </w:pPr>
          <w:r>
            <w:t>Heading 5</w:t>
          </w:r>
        </w:p>
      </w:docPartBody>
    </w:docPart>
    <w:docPart>
      <w:docPartPr>
        <w:name w:val="78E40AC482E84DC79615B087757AB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0BDDC-A4A8-4953-9563-EFB9AB877FD0}"/>
      </w:docPartPr>
      <w:docPartBody>
        <w:p w:rsidR="00000000" w:rsidRDefault="00C16121">
          <w:pPr>
            <w:pStyle w:val="78E40AC482E84DC79615B087757AB870"/>
          </w:pPr>
          <w:r>
            <w:t>Heading 6</w:t>
          </w:r>
        </w:p>
      </w:docPartBody>
    </w:docPart>
    <w:docPart>
      <w:docPartPr>
        <w:name w:val="BB60634E0BD8418BBAD836D9278D4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A1B8B-495D-4A40-8BCB-258D8FB097E1}"/>
      </w:docPartPr>
      <w:docPartBody>
        <w:p w:rsidR="00000000" w:rsidRDefault="00C16121">
          <w:pPr>
            <w:pStyle w:val="BB60634E0BD8418BBAD836D9278D4B8C"/>
          </w:pPr>
          <w:r>
            <w:t>Heading 4</w:t>
          </w:r>
        </w:p>
      </w:docPartBody>
    </w:docPart>
    <w:docPart>
      <w:docPartPr>
        <w:name w:val="B77D5E6630E84D18970D02D1B2FDF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D0056-2BF4-4F45-B51B-F8E4C4311DCA}"/>
      </w:docPartPr>
      <w:docPartBody>
        <w:p w:rsidR="00000000" w:rsidRDefault="00C16121">
          <w:pPr>
            <w:pStyle w:val="B77D5E6630E84D18970D02D1B2FDFF56"/>
          </w:pPr>
          <w:r>
            <w:t>Heading 5</w:t>
          </w:r>
        </w:p>
      </w:docPartBody>
    </w:docPart>
    <w:docPart>
      <w:docPartPr>
        <w:name w:val="D2839B52AE7141FDAE87C904BAA1D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2AF3F-EFD5-4667-814F-EA36044872EA}"/>
      </w:docPartPr>
      <w:docPartBody>
        <w:p w:rsidR="00000000" w:rsidRDefault="00C16121">
          <w:pPr>
            <w:pStyle w:val="D2839B52AE7141FDAE87C904BAA1D340"/>
          </w:pPr>
          <w:r>
            <w:t>Heading 6</w:t>
          </w:r>
        </w:p>
      </w:docPartBody>
    </w:docPart>
    <w:docPart>
      <w:docPartPr>
        <w:name w:val="ACE633A722724732BB669724DC90A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62550-6BBD-49F5-99A2-BD71DA1090B7}"/>
      </w:docPartPr>
      <w:docPartBody>
        <w:p w:rsidR="00000000" w:rsidRDefault="00C16121">
          <w:pPr>
            <w:pStyle w:val="ACE633A722724732BB669724DC90AD48"/>
          </w:pPr>
          <w:r>
            <w:t>Heading 4</w:t>
          </w:r>
        </w:p>
      </w:docPartBody>
    </w:docPart>
    <w:docPart>
      <w:docPartPr>
        <w:name w:val="694FFAA749054139A614C656A381B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FCF06-5AF0-40AD-87B7-5F8D66007084}"/>
      </w:docPartPr>
      <w:docPartBody>
        <w:p w:rsidR="00000000" w:rsidRDefault="00C16121">
          <w:pPr>
            <w:pStyle w:val="694FFAA749054139A614C656A381BF05"/>
          </w:pPr>
          <w:r>
            <w:t>Heading 5</w:t>
          </w:r>
        </w:p>
      </w:docPartBody>
    </w:docPart>
    <w:docPart>
      <w:docPartPr>
        <w:name w:val="84308A30E9A046B2A9DB37C9BE56C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B442C-3632-4EF2-94EF-D50B5630D577}"/>
      </w:docPartPr>
      <w:docPartBody>
        <w:p w:rsidR="00000000" w:rsidRDefault="00C16121">
          <w:pPr>
            <w:pStyle w:val="84308A30E9A046B2A9DB37C9BE56C185"/>
          </w:pPr>
          <w:r>
            <w:t>Heading 6</w:t>
          </w:r>
        </w:p>
      </w:docPartBody>
    </w:docPart>
    <w:docPart>
      <w:docPartPr>
        <w:name w:val="5B74AE427F4447889F19534E654EA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EDB3B-CE0D-4288-B0A5-42C6F4706F63}"/>
      </w:docPartPr>
      <w:docPartBody>
        <w:p w:rsidR="00000000" w:rsidRDefault="00C16121">
          <w:pPr>
            <w:pStyle w:val="5B74AE427F4447889F19534E654EAFD4"/>
          </w:pPr>
          <w:r>
            <w:t>Heading 4</w:t>
          </w:r>
        </w:p>
      </w:docPartBody>
    </w:docPart>
    <w:docPart>
      <w:docPartPr>
        <w:name w:val="241A9BD33F204C6D915B17B92B70D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3F2A9-6DAF-4D11-9882-E9A0A1F4300F}"/>
      </w:docPartPr>
      <w:docPartBody>
        <w:p w:rsidR="00000000" w:rsidRDefault="00C16121">
          <w:pPr>
            <w:pStyle w:val="241A9BD33F204C6D915B17B92B70DC6E"/>
          </w:pPr>
          <w:r>
            <w:t>Heading 5</w:t>
          </w:r>
        </w:p>
      </w:docPartBody>
    </w:docPart>
    <w:docPart>
      <w:docPartPr>
        <w:name w:val="A140A100366943178466EEBB1A317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7FBC7-0A80-44CE-863B-AB3DD7C01FDC}"/>
      </w:docPartPr>
      <w:docPartBody>
        <w:p w:rsidR="00000000" w:rsidRDefault="00C16121">
          <w:pPr>
            <w:pStyle w:val="A140A100366943178466EEBB1A317325"/>
          </w:pPr>
          <w:r>
            <w:t>Heading 6</w:t>
          </w:r>
        </w:p>
      </w:docPartBody>
    </w:docPart>
    <w:docPart>
      <w:docPartPr>
        <w:name w:val="ECD91E36237B4F3AB36BA58D110B7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51891-3F1F-498B-8C36-DFC17D239ABD}"/>
      </w:docPartPr>
      <w:docPartBody>
        <w:p w:rsidR="00000000" w:rsidRDefault="00C16121">
          <w:pPr>
            <w:pStyle w:val="ECD91E36237B4F3AB36BA58D110B7716"/>
          </w:pPr>
          <w:r>
            <w:t>Heading 7</w:t>
          </w:r>
        </w:p>
      </w:docPartBody>
    </w:docPart>
    <w:docPart>
      <w:docPartPr>
        <w:name w:val="4BC845AFB83D400BBFC63C594B240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B4FED-3150-4BC6-AAC8-F6BECCF251FE}"/>
      </w:docPartPr>
      <w:docPartBody>
        <w:p w:rsidR="00000000" w:rsidRDefault="00C16121">
          <w:pPr>
            <w:pStyle w:val="4BC845AFB83D400BBFC63C594B240864"/>
          </w:pPr>
          <w:r>
            <w:t>Heading 2</w:t>
          </w:r>
        </w:p>
      </w:docPartBody>
    </w:docPart>
    <w:docPart>
      <w:docPartPr>
        <w:name w:val="5DC84854B1684C0089DF8153247CB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D3E84-0511-4DA4-B88F-4211D8559A02}"/>
      </w:docPartPr>
      <w:docPartBody>
        <w:p w:rsidR="00000000" w:rsidRDefault="00C16121">
          <w:pPr>
            <w:pStyle w:val="5DC84854B1684C0089DF8153247CB0C0"/>
          </w:pPr>
          <w:r>
            <w:t>Heading 9</w:t>
          </w:r>
        </w:p>
      </w:docPartBody>
    </w:docPart>
    <w:docPart>
      <w:docPartPr>
        <w:name w:val="7F8443E3C54E4F0E95FBA5F51002B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7DBAC-3DD2-4B09-8118-FE414A460909}"/>
      </w:docPartPr>
      <w:docPartBody>
        <w:p w:rsidR="00000000" w:rsidRDefault="00C16121">
          <w:pPr>
            <w:pStyle w:val="7F8443E3C54E4F0E95FBA5F51002B805"/>
          </w:pPr>
          <w:r>
            <w:t>Heading 4</w:t>
          </w:r>
        </w:p>
      </w:docPartBody>
    </w:docPart>
    <w:docPart>
      <w:docPartPr>
        <w:name w:val="E00E148034FB476A815DAA8D7FC26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182BC-2229-4F46-9FA0-062640669B9E}"/>
      </w:docPartPr>
      <w:docPartBody>
        <w:p w:rsidR="00000000" w:rsidRDefault="00C16121">
          <w:pPr>
            <w:pStyle w:val="E00E148034FB476A815DAA8D7FC261FD"/>
          </w:pPr>
          <w:r>
            <w:t>Heading 5</w:t>
          </w:r>
        </w:p>
      </w:docPartBody>
    </w:docPart>
    <w:docPart>
      <w:docPartPr>
        <w:name w:val="BF725D53E8294078ADB5D750BFD89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B6F14-500C-4122-A52D-7AF70CBCED46}"/>
      </w:docPartPr>
      <w:docPartBody>
        <w:p w:rsidR="00000000" w:rsidRDefault="00C16121">
          <w:pPr>
            <w:pStyle w:val="BF725D53E8294078ADB5D750BFD89DA6"/>
          </w:pPr>
          <w:r>
            <w:t>Heading 6</w:t>
          </w:r>
        </w:p>
      </w:docPartBody>
    </w:docPart>
    <w:docPart>
      <w:docPartPr>
        <w:name w:val="C83C8CB493A643DA92BFF8E21C9D9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F49D5-922D-46E0-8705-231AAFC0A150}"/>
      </w:docPartPr>
      <w:docPartBody>
        <w:p w:rsidR="00000000" w:rsidRDefault="00C16121">
          <w:pPr>
            <w:pStyle w:val="C83C8CB493A643DA92BFF8E21C9D903C"/>
          </w:pPr>
          <w:r>
            <w:t>Heading 4</w:t>
          </w:r>
        </w:p>
      </w:docPartBody>
    </w:docPart>
    <w:docPart>
      <w:docPartPr>
        <w:name w:val="1451AA48C5AB4CA78B4A352400E71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9BC62-5FFD-4DE8-9F05-F9CF07CF1929}"/>
      </w:docPartPr>
      <w:docPartBody>
        <w:p w:rsidR="00000000" w:rsidRDefault="00C16121">
          <w:pPr>
            <w:pStyle w:val="1451AA48C5AB4CA78B4A352400E71FC7"/>
          </w:pPr>
          <w:r>
            <w:t>Heading 5</w:t>
          </w:r>
        </w:p>
      </w:docPartBody>
    </w:docPart>
    <w:docPart>
      <w:docPartPr>
        <w:name w:val="6011289360CA48A384E4254A6D78E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2F06B-4D46-4B2B-BF9C-B924A661671F}"/>
      </w:docPartPr>
      <w:docPartBody>
        <w:p w:rsidR="00000000" w:rsidRDefault="00C16121">
          <w:pPr>
            <w:pStyle w:val="6011289360CA48A384E4254A6D78ED00"/>
          </w:pPr>
          <w:r>
            <w:t>Heading 6</w:t>
          </w:r>
        </w:p>
      </w:docPartBody>
    </w:docPart>
    <w:docPart>
      <w:docPartPr>
        <w:name w:val="DD16165CDBD24236956DE7F4F7BE2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4C1CCD-4264-49C9-89AC-6CFB03802139}"/>
      </w:docPartPr>
      <w:docPartBody>
        <w:p w:rsidR="00000000" w:rsidRDefault="00C16121">
          <w:pPr>
            <w:pStyle w:val="DD16165CDBD24236956DE7F4F7BE2B6F"/>
          </w:pPr>
          <w:r>
            <w:t>Heading 4</w:t>
          </w:r>
        </w:p>
      </w:docPartBody>
    </w:docPart>
    <w:docPart>
      <w:docPartPr>
        <w:name w:val="A765640AFDEB4DC795322B89F1B33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FBC53-6A2F-4757-A123-424AD0385A66}"/>
      </w:docPartPr>
      <w:docPartBody>
        <w:p w:rsidR="00000000" w:rsidRDefault="00C16121">
          <w:pPr>
            <w:pStyle w:val="A765640AFDEB4DC795322B89F1B33448"/>
          </w:pPr>
          <w:r>
            <w:t>Heading 5</w:t>
          </w:r>
        </w:p>
      </w:docPartBody>
    </w:docPart>
    <w:docPart>
      <w:docPartPr>
        <w:name w:val="34CE863F03BC4A14B64224AE4B6AD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72A76-034F-4F38-BA79-C7B14C7BA1C9}"/>
      </w:docPartPr>
      <w:docPartBody>
        <w:p w:rsidR="00000000" w:rsidRDefault="00C16121">
          <w:pPr>
            <w:pStyle w:val="34CE863F03BC4A14B64224AE4B6AD63A"/>
          </w:pPr>
          <w:r>
            <w:t>Heading 6</w:t>
          </w:r>
        </w:p>
      </w:docPartBody>
    </w:docPart>
    <w:docPart>
      <w:docPartPr>
        <w:name w:val="B4E79BFDEE054FC38DD9A797C59A0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C4597-AB53-49AB-8518-47A7440F7B57}"/>
      </w:docPartPr>
      <w:docPartBody>
        <w:p w:rsidR="00000000" w:rsidRDefault="00C16121">
          <w:pPr>
            <w:pStyle w:val="B4E79BFDEE054FC38DD9A797C59A0473"/>
          </w:pPr>
          <w:r>
            <w:t>Heading 4</w:t>
          </w:r>
        </w:p>
      </w:docPartBody>
    </w:docPart>
    <w:docPart>
      <w:docPartPr>
        <w:name w:val="687F093C7A9A4F01BFB4603CBC26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B5826-D93C-4790-AC9A-1FE216EC539F}"/>
      </w:docPartPr>
      <w:docPartBody>
        <w:p w:rsidR="00000000" w:rsidRDefault="00C16121">
          <w:pPr>
            <w:pStyle w:val="687F093C7A9A4F01BFB4603CBC260B4B"/>
          </w:pPr>
          <w:r>
            <w:t>Heading 5</w:t>
          </w:r>
        </w:p>
      </w:docPartBody>
    </w:docPart>
    <w:docPart>
      <w:docPartPr>
        <w:name w:val="866D7EC1671A42FA89CC3F102E415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33A04-9367-45B8-86D4-C932C1C2AF26}"/>
      </w:docPartPr>
      <w:docPartBody>
        <w:p w:rsidR="00000000" w:rsidRDefault="00C16121">
          <w:pPr>
            <w:pStyle w:val="866D7EC1671A42FA89CC3F102E415652"/>
          </w:pPr>
          <w:r>
            <w:t>Heading 6</w:t>
          </w:r>
        </w:p>
      </w:docPartBody>
    </w:docPart>
    <w:docPart>
      <w:docPartPr>
        <w:name w:val="E6D1BBCBE7694A46B0C4C5B162C6B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EB8EB-1D66-46AE-99A2-35EE46999E49}"/>
      </w:docPartPr>
      <w:docPartBody>
        <w:p w:rsidR="00000000" w:rsidRDefault="00C16121">
          <w:pPr>
            <w:pStyle w:val="E6D1BBCBE7694A46B0C4C5B162C6B92D"/>
          </w:pPr>
          <w:r>
            <w:t>Heading 4</w:t>
          </w:r>
        </w:p>
      </w:docPartBody>
    </w:docPart>
    <w:docPart>
      <w:docPartPr>
        <w:name w:val="C6645B8995DA4B9799142D1AE18E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2E44C-6C8E-4B6D-B9B8-D51C70FC6025}"/>
      </w:docPartPr>
      <w:docPartBody>
        <w:p w:rsidR="00000000" w:rsidRDefault="00C16121">
          <w:pPr>
            <w:pStyle w:val="C6645B8995DA4B9799142D1AE18EFBA0"/>
          </w:pPr>
          <w:r>
            <w:t>Heading 5</w:t>
          </w:r>
        </w:p>
      </w:docPartBody>
    </w:docPart>
    <w:docPart>
      <w:docPartPr>
        <w:name w:val="334F602E1050493D9BE50C9F75F44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325E4-1B3B-4A08-AE33-D19AD3B4733E}"/>
      </w:docPartPr>
      <w:docPartBody>
        <w:p w:rsidR="00000000" w:rsidRDefault="00C16121">
          <w:pPr>
            <w:pStyle w:val="334F602E1050493D9BE50C9F75F44A74"/>
          </w:pPr>
          <w:r>
            <w:t>Heading 6</w:t>
          </w:r>
        </w:p>
      </w:docPartBody>
    </w:docPart>
    <w:docPart>
      <w:docPartPr>
        <w:name w:val="B25A8E6C166045099A08AEE2E6B85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BD1BF-464A-46F6-B802-F794D824BDA5}"/>
      </w:docPartPr>
      <w:docPartBody>
        <w:p w:rsidR="00000000" w:rsidRDefault="00C16121">
          <w:pPr>
            <w:pStyle w:val="B25A8E6C166045099A08AEE2E6B8507D"/>
          </w:pPr>
          <w:r>
            <w:t>Heading 4</w:t>
          </w:r>
        </w:p>
      </w:docPartBody>
    </w:docPart>
    <w:docPart>
      <w:docPartPr>
        <w:name w:val="5C4631950FBD4D0795507E6F78C45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8B6FF-DBBF-4267-B88A-10ADA94B9F6B}"/>
      </w:docPartPr>
      <w:docPartBody>
        <w:p w:rsidR="00000000" w:rsidRDefault="00C16121">
          <w:pPr>
            <w:pStyle w:val="5C4631950FBD4D0795507E6F78C45AED"/>
          </w:pPr>
          <w:r>
            <w:t>Heading 5</w:t>
          </w:r>
        </w:p>
      </w:docPartBody>
    </w:docPart>
    <w:docPart>
      <w:docPartPr>
        <w:name w:val="70F69E4FE78647D4886189139088F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1BE94-BBD5-4BCB-918B-D5BB8BA31356}"/>
      </w:docPartPr>
      <w:docPartBody>
        <w:p w:rsidR="00000000" w:rsidRDefault="00C16121">
          <w:pPr>
            <w:pStyle w:val="70F69E4FE78647D4886189139088F4E6"/>
          </w:pPr>
          <w:r>
            <w:t>Heading 6</w:t>
          </w:r>
        </w:p>
      </w:docPartBody>
    </w:docPart>
    <w:docPart>
      <w:docPartPr>
        <w:name w:val="64883AACB3444F009F5D5AEB99649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EC2C5-227B-4BA3-B0F2-5A5EF4302D08}"/>
      </w:docPartPr>
      <w:docPartBody>
        <w:p w:rsidR="00000000" w:rsidRDefault="00C16121">
          <w:pPr>
            <w:pStyle w:val="64883AACB3444F009F5D5AEB99649740"/>
          </w:pPr>
          <w:r>
            <w:t>Heading 4</w:t>
          </w:r>
        </w:p>
      </w:docPartBody>
    </w:docPart>
    <w:docPart>
      <w:docPartPr>
        <w:name w:val="1C3729876D904B30AFF103AD3CC8F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2EABD-7108-4F98-8AD3-274EEBB5E1AD}"/>
      </w:docPartPr>
      <w:docPartBody>
        <w:p w:rsidR="00000000" w:rsidRDefault="00C16121">
          <w:pPr>
            <w:pStyle w:val="1C3729876D904B30AFF103AD3CC8F441"/>
          </w:pPr>
          <w:r>
            <w:t>Heading 5</w:t>
          </w:r>
        </w:p>
      </w:docPartBody>
    </w:docPart>
    <w:docPart>
      <w:docPartPr>
        <w:name w:val="4A34F2B65DF84D51A59B5B4DFC738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C511B-DC9A-48B7-8D17-542FC5E8F686}"/>
      </w:docPartPr>
      <w:docPartBody>
        <w:p w:rsidR="00000000" w:rsidRDefault="00C16121">
          <w:pPr>
            <w:pStyle w:val="4A34F2B65DF84D51A59B5B4DFC738B30"/>
          </w:pPr>
          <w:r>
            <w:t>Heading 6</w:t>
          </w:r>
        </w:p>
      </w:docPartBody>
    </w:docPart>
    <w:docPart>
      <w:docPartPr>
        <w:name w:val="B08E47E029344C0795E93BAD898A5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D8F3E-40BF-4593-B7E8-D3580F725D20}"/>
      </w:docPartPr>
      <w:docPartBody>
        <w:p w:rsidR="00000000" w:rsidRDefault="00C16121">
          <w:pPr>
            <w:pStyle w:val="B08E47E029344C0795E93BAD898A5082"/>
          </w:pPr>
          <w:r>
            <w:t>Heading 4</w:t>
          </w:r>
        </w:p>
      </w:docPartBody>
    </w:docPart>
    <w:docPart>
      <w:docPartPr>
        <w:name w:val="5AB7B28413C7461D95EFFE9BFDA69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1CC43-E0A4-44F0-A69B-35C3DD3D55BA}"/>
      </w:docPartPr>
      <w:docPartBody>
        <w:p w:rsidR="00000000" w:rsidRDefault="00C16121">
          <w:pPr>
            <w:pStyle w:val="5AB7B28413C7461D95EFFE9BFDA69359"/>
          </w:pPr>
          <w:r>
            <w:t>Heading 5</w:t>
          </w:r>
        </w:p>
      </w:docPartBody>
    </w:docPart>
    <w:docPart>
      <w:docPartPr>
        <w:name w:val="166202E05DA04E5E9AFCBD794BFA6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F863F-9709-4B0F-B847-42D8987E62A5}"/>
      </w:docPartPr>
      <w:docPartBody>
        <w:p w:rsidR="00000000" w:rsidRDefault="00C16121">
          <w:pPr>
            <w:pStyle w:val="166202E05DA04E5E9AFCBD794BFA687F"/>
          </w:pPr>
          <w:r>
            <w:t>Heading 6</w:t>
          </w:r>
        </w:p>
      </w:docPartBody>
    </w:docPart>
    <w:docPart>
      <w:docPartPr>
        <w:name w:val="6EEF3055156441AEBF78270BB489E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1481B-E33D-4605-AFEF-A4570066801B}"/>
      </w:docPartPr>
      <w:docPartBody>
        <w:p w:rsidR="00000000" w:rsidRDefault="00C16121">
          <w:pPr>
            <w:pStyle w:val="6EEF3055156441AEBF78270BB489E9A4"/>
          </w:pPr>
          <w:r>
            <w:t xml:space="preserve">Use styles to easily </w:t>
          </w:r>
          <w:r>
            <w:t>format your Word documents in no time.</w:t>
          </w:r>
        </w:p>
      </w:docPartBody>
    </w:docPart>
    <w:docPart>
      <w:docPartPr>
        <w:name w:val="75263FFA40994DDC9FED40F46E5AE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547C9-2BF6-4007-AC68-1D7E57F2C6BA}"/>
      </w:docPartPr>
      <w:docPartBody>
        <w:p w:rsidR="00000000" w:rsidRDefault="00C16121">
          <w:pPr>
            <w:pStyle w:val="75263FFA40994DDC9FED40F46E5AE389"/>
          </w:pPr>
          <w:r>
            <w:t>On the Home tab of the ribbon, check out Styles</w:t>
          </w:r>
        </w:p>
      </w:docPartBody>
    </w:docPart>
    <w:docPart>
      <w:docPartPr>
        <w:name w:val="BCBD8F53AE254ADCA0E66D0A22939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7F9D6-DEC5-4623-8614-DB05BFD87430}"/>
      </w:docPartPr>
      <w:docPartBody>
        <w:p w:rsidR="00000000" w:rsidRDefault="00C16121">
          <w:pPr>
            <w:pStyle w:val="BCBD8F53AE254ADCA0E66D0A22939650"/>
          </w:pPr>
          <w:r>
            <w:t>Find even more easy-to-use tools on the Insert tab</w:t>
          </w:r>
        </w:p>
      </w:docPartBody>
    </w:docPart>
    <w:docPart>
      <w:docPartPr>
        <w:name w:val="495FD5DBDB0348EF9DD8677353556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D695A-0D79-4286-B525-F77A1BCB7BFA}"/>
      </w:docPartPr>
      <w:docPartBody>
        <w:p w:rsidR="00000000" w:rsidRDefault="00C16121">
          <w:pPr>
            <w:pStyle w:val="495FD5DBDB0348EF9DD8677353556520"/>
          </w:pPr>
          <w:r>
            <w:t>Telephone</w:t>
          </w:r>
        </w:p>
      </w:docPartBody>
    </w:docPart>
    <w:docPart>
      <w:docPartPr>
        <w:name w:val="F1CC9765DCB6472CAF947E86C362B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02786-9E4D-4CCE-B644-EC8D7D7F10D3}"/>
      </w:docPartPr>
      <w:docPartBody>
        <w:p w:rsidR="00000000" w:rsidRDefault="00C16121">
          <w:pPr>
            <w:pStyle w:val="F1CC9765DCB6472CAF947E86C362B006"/>
          </w:pPr>
          <w:r>
            <w:t>Street Address</w:t>
          </w:r>
        </w:p>
      </w:docPartBody>
    </w:docPart>
    <w:docPart>
      <w:docPartPr>
        <w:name w:val="3FF06BD85C20446283815E220EEEA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4A6517-012E-4A41-80DD-05DC1727236C}"/>
      </w:docPartPr>
      <w:docPartBody>
        <w:p w:rsidR="00000000" w:rsidRDefault="00C16121">
          <w:pPr>
            <w:pStyle w:val="3FF06BD85C20446283815E220EEEA326"/>
          </w:pPr>
          <w:r>
            <w:t>City, ST ZIP Code</w:t>
          </w:r>
        </w:p>
      </w:docPartBody>
    </w:docPart>
    <w:docPart>
      <w:docPartPr>
        <w:name w:val="18514CAA7A434175A6BD6ED95BD63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C683B-345E-4973-8C8A-1D6E5C033C92}"/>
      </w:docPartPr>
      <w:docPartBody>
        <w:p w:rsidR="00000000" w:rsidRDefault="00C16121">
          <w:pPr>
            <w:pStyle w:val="18514CAA7A434175A6BD6ED95BD635D3"/>
          </w:pPr>
          <w:r>
            <w:t>Website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121"/>
    <w:rsid w:val="00C1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60C61F7B104124AB1F4A24DCA790EA">
    <w:name w:val="FE60C61F7B104124AB1F4A24DCA790EA"/>
  </w:style>
  <w:style w:type="paragraph" w:customStyle="1" w:styleId="1516722E7AED446EB3270EE71B6184AE">
    <w:name w:val="1516722E7AED446EB3270EE71B6184AE"/>
  </w:style>
  <w:style w:type="paragraph" w:customStyle="1" w:styleId="A3466FA33F114E59A7FCE31513F6459B">
    <w:name w:val="A3466FA33F114E59A7FCE31513F6459B"/>
  </w:style>
  <w:style w:type="paragraph" w:customStyle="1" w:styleId="FAC8070094D3457FAAA3955D154EC8F8">
    <w:name w:val="FAC8070094D3457FAAA3955D154EC8F8"/>
  </w:style>
  <w:style w:type="paragraph" w:customStyle="1" w:styleId="A6FF4EB1BFAC4F3ABF7952A8BC34F949">
    <w:name w:val="A6FF4EB1BFAC4F3ABF7952A8BC34F949"/>
  </w:style>
  <w:style w:type="paragraph" w:customStyle="1" w:styleId="C836CCE87AAA49A385A77612BD64F10E">
    <w:name w:val="C836CCE87AAA49A385A77612BD64F10E"/>
  </w:style>
  <w:style w:type="paragraph" w:customStyle="1" w:styleId="AB97909F38B34515A39A4995ABC48063">
    <w:name w:val="AB97909F38B34515A39A4995ABC48063"/>
  </w:style>
  <w:style w:type="paragraph" w:customStyle="1" w:styleId="F8A495F31B8E4F2F9E4B56889D1CBE04">
    <w:name w:val="F8A495F31B8E4F2F9E4B56889D1CBE04"/>
  </w:style>
  <w:style w:type="paragraph" w:customStyle="1" w:styleId="2A7C0AD9AAE0462EBF93C498B0830FC9">
    <w:name w:val="2A7C0AD9AAE0462EBF93C498B0830FC9"/>
  </w:style>
  <w:style w:type="paragraph" w:customStyle="1" w:styleId="5C17926A9A6F4B5DA667B7F1AE0757B6">
    <w:name w:val="5C17926A9A6F4B5DA667B7F1AE0757B6"/>
  </w:style>
  <w:style w:type="paragraph" w:customStyle="1" w:styleId="9EDA541DFD024EAF822691A80540A997">
    <w:name w:val="9EDA541DFD024EAF822691A80540A997"/>
  </w:style>
  <w:style w:type="paragraph" w:customStyle="1" w:styleId="7C793E4C069A480DA2B35649E67CAF17">
    <w:name w:val="7C793E4C069A480DA2B35649E67CAF17"/>
  </w:style>
  <w:style w:type="paragraph" w:customStyle="1" w:styleId="52EC43493EC044C1AA312CA0B43BC955">
    <w:name w:val="52EC43493EC044C1AA312CA0B43BC955"/>
  </w:style>
  <w:style w:type="paragraph" w:customStyle="1" w:styleId="F64ADB657323418493B5D6D867D04138">
    <w:name w:val="F64ADB657323418493B5D6D867D04138"/>
  </w:style>
  <w:style w:type="paragraph" w:customStyle="1" w:styleId="C04CFF594B5741878621F525C688CA8F">
    <w:name w:val="C04CFF594B5741878621F525C688CA8F"/>
  </w:style>
  <w:style w:type="paragraph" w:customStyle="1" w:styleId="6C02C86937744082A72E20719DBA9E39">
    <w:name w:val="6C02C86937744082A72E20719DBA9E39"/>
  </w:style>
  <w:style w:type="paragraph" w:customStyle="1" w:styleId="0C81F303FACC44BFA0ED84F350000E37">
    <w:name w:val="0C81F303FACC44BFA0ED84F350000E37"/>
  </w:style>
  <w:style w:type="paragraph" w:customStyle="1" w:styleId="658CB8962AAA4CD2B6396C59CC49E418">
    <w:name w:val="658CB8962AAA4CD2B6396C59CC49E418"/>
  </w:style>
  <w:style w:type="paragraph" w:customStyle="1" w:styleId="F864C4989987411981DF21C07899B43C">
    <w:name w:val="F864C4989987411981DF21C07899B43C"/>
  </w:style>
  <w:style w:type="paragraph" w:customStyle="1" w:styleId="75FECB56689B44A4BBE8D8F26A9D61B9">
    <w:name w:val="75FECB56689B44A4BBE8D8F26A9D61B9"/>
  </w:style>
  <w:style w:type="paragraph" w:customStyle="1" w:styleId="259B3A07DEDB492AA1F69ECC318585B6">
    <w:name w:val="259B3A07DEDB492AA1F69ECC318585B6"/>
  </w:style>
  <w:style w:type="paragraph" w:customStyle="1" w:styleId="DD0BE54743DA4D66B4B922DB90076755">
    <w:name w:val="DD0BE54743DA4D66B4B922DB90076755"/>
  </w:style>
  <w:style w:type="paragraph" w:customStyle="1" w:styleId="2D6AA6033BD64EC889B5AD7F81492D94">
    <w:name w:val="2D6AA6033BD64EC889B5AD7F81492D94"/>
  </w:style>
  <w:style w:type="paragraph" w:customStyle="1" w:styleId="FAD8C6C92C704C71BEF368099610653A">
    <w:name w:val="FAD8C6C92C704C71BEF368099610653A"/>
  </w:style>
  <w:style w:type="paragraph" w:customStyle="1" w:styleId="4DAACC4AAC0D403C9DE3B18FE434CB09">
    <w:name w:val="4DAACC4AAC0D403C9DE3B18FE434CB09"/>
  </w:style>
  <w:style w:type="paragraph" w:customStyle="1" w:styleId="E4A7554110D04D64BBED78F1130FE552">
    <w:name w:val="E4A7554110D04D64BBED78F1130FE552"/>
  </w:style>
  <w:style w:type="paragraph" w:customStyle="1" w:styleId="87C5BAEB7E8E4DDCA189BFF6BDEB3677">
    <w:name w:val="87C5BAEB7E8E4DDCA189BFF6BDEB3677"/>
  </w:style>
  <w:style w:type="paragraph" w:customStyle="1" w:styleId="AC2D0159D5144048B16C10E2CC35EF4E">
    <w:name w:val="AC2D0159D5144048B16C10E2CC35EF4E"/>
  </w:style>
  <w:style w:type="paragraph" w:customStyle="1" w:styleId="16C576FB61B049A097E22E2A91CD114C">
    <w:name w:val="16C576FB61B049A097E22E2A91CD114C"/>
  </w:style>
  <w:style w:type="paragraph" w:customStyle="1" w:styleId="C11518CE84BF418D98BC953DD019D9FB">
    <w:name w:val="C11518CE84BF418D98BC953DD019D9FB"/>
  </w:style>
  <w:style w:type="paragraph" w:customStyle="1" w:styleId="059BB3EAF5544057BE2314CD17E3F034">
    <w:name w:val="059BB3EAF5544057BE2314CD17E3F034"/>
  </w:style>
  <w:style w:type="paragraph" w:customStyle="1" w:styleId="F3E3E86C001647A482F4723C03CB2328">
    <w:name w:val="F3E3E86C001647A482F4723C03CB2328"/>
  </w:style>
  <w:style w:type="paragraph" w:customStyle="1" w:styleId="ED56E9020CF44C979952FFFC1B5CD655">
    <w:name w:val="ED56E9020CF44C979952FFFC1B5CD655"/>
  </w:style>
  <w:style w:type="paragraph" w:customStyle="1" w:styleId="E1D2A9DA4FD94DFAA491103828D17873">
    <w:name w:val="E1D2A9DA4FD94DFAA491103828D17873"/>
  </w:style>
  <w:style w:type="paragraph" w:customStyle="1" w:styleId="F1B77AA0C9CD435FA6174DE233CAD5F5">
    <w:name w:val="F1B77AA0C9CD435FA6174DE233CAD5F5"/>
  </w:style>
  <w:style w:type="paragraph" w:customStyle="1" w:styleId="0F10489AC8DC4C1D86175DB2606105C7">
    <w:name w:val="0F10489AC8DC4C1D86175DB2606105C7"/>
  </w:style>
  <w:style w:type="paragraph" w:customStyle="1" w:styleId="958F485B7FE641FB8BE1D5BBB977988C">
    <w:name w:val="958F485B7FE641FB8BE1D5BBB977988C"/>
  </w:style>
  <w:style w:type="paragraph" w:customStyle="1" w:styleId="70DA44DB9A514A18B0D80F7F9CE71988">
    <w:name w:val="70DA44DB9A514A18B0D80F7F9CE71988"/>
  </w:style>
  <w:style w:type="paragraph" w:customStyle="1" w:styleId="2690676D2B67483CB28855419F21ADC0">
    <w:name w:val="2690676D2B67483CB28855419F21ADC0"/>
  </w:style>
  <w:style w:type="paragraph" w:customStyle="1" w:styleId="63F9F5E2C6014DE7AF8542ED5B65559E">
    <w:name w:val="63F9F5E2C6014DE7AF8542ED5B65559E"/>
  </w:style>
  <w:style w:type="paragraph" w:customStyle="1" w:styleId="4B662262147C4755954015A8E96A6733">
    <w:name w:val="4B662262147C4755954015A8E96A6733"/>
  </w:style>
  <w:style w:type="paragraph" w:customStyle="1" w:styleId="D8B4F6D7A08E4FA9A99823520558676A">
    <w:name w:val="D8B4F6D7A08E4FA9A99823520558676A"/>
  </w:style>
  <w:style w:type="paragraph" w:customStyle="1" w:styleId="DC229430E1914D3CB2DABD4FC8E259E2">
    <w:name w:val="DC229430E1914D3CB2DABD4FC8E259E2"/>
  </w:style>
  <w:style w:type="paragraph" w:customStyle="1" w:styleId="1E02CCB7D9E14095A14F5E807FDBE573">
    <w:name w:val="1E02CCB7D9E14095A14F5E807FDBE573"/>
  </w:style>
  <w:style w:type="paragraph" w:customStyle="1" w:styleId="2AFDAC0952F647A8A1E4FC84F17FFF89">
    <w:name w:val="2AFDAC0952F647A8A1E4FC84F17FFF89"/>
  </w:style>
  <w:style w:type="paragraph" w:customStyle="1" w:styleId="996F7F09D68C4DF28B925B0AEE46CA2E">
    <w:name w:val="996F7F09D68C4DF28B925B0AEE46CA2E"/>
  </w:style>
  <w:style w:type="paragraph" w:customStyle="1" w:styleId="A311415048B44B7AA029E0FE89051E79">
    <w:name w:val="A311415048B44B7AA029E0FE89051E79"/>
  </w:style>
  <w:style w:type="paragraph" w:customStyle="1" w:styleId="8A6D7676E18549CCAACE1D72C3A03D19">
    <w:name w:val="8A6D7676E18549CCAACE1D72C3A03D19"/>
  </w:style>
  <w:style w:type="paragraph" w:customStyle="1" w:styleId="C44CE48B2BC649D3A17E39A8714BA6E3">
    <w:name w:val="C44CE48B2BC649D3A17E39A8714BA6E3"/>
  </w:style>
  <w:style w:type="paragraph" w:customStyle="1" w:styleId="04FD45051D7546E2915F7277AE9F136D">
    <w:name w:val="04FD45051D7546E2915F7277AE9F136D"/>
  </w:style>
  <w:style w:type="paragraph" w:customStyle="1" w:styleId="55C448119B224DE0B82F11BAB158C402">
    <w:name w:val="55C448119B224DE0B82F11BAB158C402"/>
  </w:style>
  <w:style w:type="paragraph" w:customStyle="1" w:styleId="0CDD13041DA146DC99F3D22E3EAC527F">
    <w:name w:val="0CDD13041DA146DC99F3D22E3EAC527F"/>
  </w:style>
  <w:style w:type="paragraph" w:customStyle="1" w:styleId="3966576B498B47A69CA9BECDBF61EA3C">
    <w:name w:val="3966576B498B47A69CA9BECDBF61EA3C"/>
  </w:style>
  <w:style w:type="paragraph" w:customStyle="1" w:styleId="96D022C492B947279E97566D78E31E5A">
    <w:name w:val="96D022C492B947279E97566D78E31E5A"/>
  </w:style>
  <w:style w:type="paragraph" w:customStyle="1" w:styleId="38B3592C93AE477BB6DDFF2A50036AB3">
    <w:name w:val="38B3592C93AE477BB6DDFF2A50036AB3"/>
  </w:style>
  <w:style w:type="paragraph" w:customStyle="1" w:styleId="3D54E36EACF443FDA5C4A821279F5567">
    <w:name w:val="3D54E36EACF443FDA5C4A821279F5567"/>
  </w:style>
  <w:style w:type="paragraph" w:customStyle="1" w:styleId="BD0727D70F9847429C39A8C95DA0FC9C">
    <w:name w:val="BD0727D70F9847429C39A8C95DA0FC9C"/>
  </w:style>
  <w:style w:type="paragraph" w:customStyle="1" w:styleId="1456789CAC044338B5B05C4155A5A1D8">
    <w:name w:val="1456789CAC044338B5B05C4155A5A1D8"/>
  </w:style>
  <w:style w:type="paragraph" w:customStyle="1" w:styleId="3A4A9025204F43F191135F654FCE5C8D">
    <w:name w:val="3A4A9025204F43F191135F654FCE5C8D"/>
  </w:style>
  <w:style w:type="paragraph" w:customStyle="1" w:styleId="90D2F2CAD6AD450EADB3840E02AE2E4D">
    <w:name w:val="90D2F2CAD6AD450EADB3840E02AE2E4D"/>
  </w:style>
  <w:style w:type="paragraph" w:customStyle="1" w:styleId="1AA012758DAB4789ADE9C71E0E6D3B4D">
    <w:name w:val="1AA012758DAB4789ADE9C71E0E6D3B4D"/>
  </w:style>
  <w:style w:type="paragraph" w:customStyle="1" w:styleId="2F511AD7CD5C4AA798D3FE4795F41E8E">
    <w:name w:val="2F511AD7CD5C4AA798D3FE4795F41E8E"/>
  </w:style>
  <w:style w:type="paragraph" w:customStyle="1" w:styleId="890664A3179E4D9BB58C02AC68C8BD41">
    <w:name w:val="890664A3179E4D9BB58C02AC68C8BD41"/>
  </w:style>
  <w:style w:type="paragraph" w:customStyle="1" w:styleId="39787F1A77824C2C85FA3A8252291A09">
    <w:name w:val="39787F1A77824C2C85FA3A8252291A09"/>
  </w:style>
  <w:style w:type="paragraph" w:customStyle="1" w:styleId="9D01817B827F46358C2C91C4EBCE820F">
    <w:name w:val="9D01817B827F46358C2C91C4EBCE820F"/>
  </w:style>
  <w:style w:type="paragraph" w:customStyle="1" w:styleId="B85394FB36344A0CA80A2594B04CF7C2">
    <w:name w:val="B85394FB36344A0CA80A2594B04CF7C2"/>
  </w:style>
  <w:style w:type="paragraph" w:customStyle="1" w:styleId="A8E07A71439048B3A89575973671DCEB">
    <w:name w:val="A8E07A71439048B3A89575973671DCEB"/>
  </w:style>
  <w:style w:type="paragraph" w:customStyle="1" w:styleId="4B8F3EBC6E20477CABB7363D6B8111BC">
    <w:name w:val="4B8F3EBC6E20477CABB7363D6B8111BC"/>
  </w:style>
  <w:style w:type="paragraph" w:customStyle="1" w:styleId="B69B1464CCE444ACA3E1690B6A224BCC">
    <w:name w:val="B69B1464CCE444ACA3E1690B6A224BCC"/>
  </w:style>
  <w:style w:type="paragraph" w:customStyle="1" w:styleId="4B2C0D62271C4CBA8DD8ACEE183B3269">
    <w:name w:val="4B2C0D62271C4CBA8DD8ACEE183B3269"/>
  </w:style>
  <w:style w:type="paragraph" w:customStyle="1" w:styleId="EEA233C8D5964461994490CCB24853CE">
    <w:name w:val="EEA233C8D5964461994490CCB24853CE"/>
  </w:style>
  <w:style w:type="paragraph" w:customStyle="1" w:styleId="5CEF95389BBB4DF0A4290D14AD2CEB02">
    <w:name w:val="5CEF95389BBB4DF0A4290D14AD2CEB02"/>
  </w:style>
  <w:style w:type="paragraph" w:customStyle="1" w:styleId="3D17E852870B45F68DF60C8E6609FD6F">
    <w:name w:val="3D17E852870B45F68DF60C8E6609FD6F"/>
  </w:style>
  <w:style w:type="paragraph" w:customStyle="1" w:styleId="658B2D202E8F4330B86019842303E332">
    <w:name w:val="658B2D202E8F4330B86019842303E332"/>
  </w:style>
  <w:style w:type="paragraph" w:customStyle="1" w:styleId="A183196DDDCD4D01B703B28B10E34924">
    <w:name w:val="A183196DDDCD4D01B703B28B10E34924"/>
  </w:style>
  <w:style w:type="paragraph" w:customStyle="1" w:styleId="3934FCF86BC0427FB71069F5B85BB076">
    <w:name w:val="3934FCF86BC0427FB71069F5B85BB076"/>
  </w:style>
  <w:style w:type="paragraph" w:customStyle="1" w:styleId="50DD0DC594C54397B0BC4E7A5600CBB2">
    <w:name w:val="50DD0DC594C54397B0BC4E7A5600CBB2"/>
  </w:style>
  <w:style w:type="paragraph" w:customStyle="1" w:styleId="81E80E6BEB5C47AC9F4E2F7C8E9BD0C7">
    <w:name w:val="81E80E6BEB5C47AC9F4E2F7C8E9BD0C7"/>
  </w:style>
  <w:style w:type="paragraph" w:customStyle="1" w:styleId="02073D88417942C5B488046A6520C64D">
    <w:name w:val="02073D88417942C5B488046A6520C64D"/>
  </w:style>
  <w:style w:type="paragraph" w:customStyle="1" w:styleId="F04A6E7D909A480A9AF056A58184E708">
    <w:name w:val="F04A6E7D909A480A9AF056A58184E708"/>
  </w:style>
  <w:style w:type="paragraph" w:customStyle="1" w:styleId="6268EDB88BC04825A1C3F86E1949A732">
    <w:name w:val="6268EDB88BC04825A1C3F86E1949A732"/>
  </w:style>
  <w:style w:type="paragraph" w:customStyle="1" w:styleId="51C7F6BF275F40018AE563B1DA2F6A35">
    <w:name w:val="51C7F6BF275F40018AE563B1DA2F6A35"/>
  </w:style>
  <w:style w:type="paragraph" w:customStyle="1" w:styleId="E25A39F895D243E9A462166484AD5DD8">
    <w:name w:val="E25A39F895D243E9A462166484AD5DD8"/>
  </w:style>
  <w:style w:type="paragraph" w:customStyle="1" w:styleId="2DC92AE690A64128878302F4842EFF71">
    <w:name w:val="2DC92AE690A64128878302F4842EFF71"/>
  </w:style>
  <w:style w:type="paragraph" w:customStyle="1" w:styleId="935999D56129415699E82E985E87FD71">
    <w:name w:val="935999D56129415699E82E985E87FD71"/>
  </w:style>
  <w:style w:type="paragraph" w:customStyle="1" w:styleId="1583C340845A4C0A9480FFB526E9EFFF">
    <w:name w:val="1583C340845A4C0A9480FFB526E9EFFF"/>
  </w:style>
  <w:style w:type="paragraph" w:customStyle="1" w:styleId="004C525F44DE480BA2B56919478D8E71">
    <w:name w:val="004C525F44DE480BA2B56919478D8E71"/>
  </w:style>
  <w:style w:type="paragraph" w:customStyle="1" w:styleId="D59B16D41C6F48E884F1F6226909497F">
    <w:name w:val="D59B16D41C6F48E884F1F6226909497F"/>
  </w:style>
  <w:style w:type="paragraph" w:customStyle="1" w:styleId="DEBEFD34A07A49B5818999A563A35B6C">
    <w:name w:val="DEBEFD34A07A49B5818999A563A35B6C"/>
  </w:style>
  <w:style w:type="paragraph" w:customStyle="1" w:styleId="668F1B279BC145DEA626DA9A78A6D403">
    <w:name w:val="668F1B279BC145DEA626DA9A78A6D403"/>
  </w:style>
  <w:style w:type="paragraph" w:customStyle="1" w:styleId="78E40AC482E84DC79615B087757AB870">
    <w:name w:val="78E40AC482E84DC79615B087757AB870"/>
  </w:style>
  <w:style w:type="paragraph" w:customStyle="1" w:styleId="BB60634E0BD8418BBAD836D9278D4B8C">
    <w:name w:val="BB60634E0BD8418BBAD836D9278D4B8C"/>
  </w:style>
  <w:style w:type="paragraph" w:customStyle="1" w:styleId="B77D5E6630E84D18970D02D1B2FDFF56">
    <w:name w:val="B77D5E6630E84D18970D02D1B2FDFF56"/>
  </w:style>
  <w:style w:type="paragraph" w:customStyle="1" w:styleId="D2839B52AE7141FDAE87C904BAA1D340">
    <w:name w:val="D2839B52AE7141FDAE87C904BAA1D340"/>
  </w:style>
  <w:style w:type="paragraph" w:customStyle="1" w:styleId="ACE633A722724732BB669724DC90AD48">
    <w:name w:val="ACE633A722724732BB669724DC90AD48"/>
  </w:style>
  <w:style w:type="paragraph" w:customStyle="1" w:styleId="694FFAA749054139A614C656A381BF05">
    <w:name w:val="694FFAA749054139A614C656A381BF05"/>
  </w:style>
  <w:style w:type="paragraph" w:customStyle="1" w:styleId="84308A30E9A046B2A9DB37C9BE56C185">
    <w:name w:val="84308A30E9A046B2A9DB37C9BE56C185"/>
  </w:style>
  <w:style w:type="paragraph" w:customStyle="1" w:styleId="5B74AE427F4447889F19534E654EAFD4">
    <w:name w:val="5B74AE427F4447889F19534E654EAFD4"/>
  </w:style>
  <w:style w:type="paragraph" w:customStyle="1" w:styleId="241A9BD33F204C6D915B17B92B70DC6E">
    <w:name w:val="241A9BD33F204C6D915B17B92B70DC6E"/>
  </w:style>
  <w:style w:type="paragraph" w:customStyle="1" w:styleId="A140A100366943178466EEBB1A317325">
    <w:name w:val="A140A100366943178466EEBB1A317325"/>
  </w:style>
  <w:style w:type="paragraph" w:customStyle="1" w:styleId="ECD91E36237B4F3AB36BA58D110B7716">
    <w:name w:val="ECD91E36237B4F3AB36BA58D110B7716"/>
  </w:style>
  <w:style w:type="paragraph" w:customStyle="1" w:styleId="4BC845AFB83D400BBFC63C594B240864">
    <w:name w:val="4BC845AFB83D400BBFC63C594B240864"/>
  </w:style>
  <w:style w:type="paragraph" w:customStyle="1" w:styleId="5DC84854B1684C0089DF8153247CB0C0">
    <w:name w:val="5DC84854B1684C0089DF8153247CB0C0"/>
  </w:style>
  <w:style w:type="paragraph" w:customStyle="1" w:styleId="7F8443E3C54E4F0E95FBA5F51002B805">
    <w:name w:val="7F8443E3C54E4F0E95FBA5F51002B805"/>
  </w:style>
  <w:style w:type="paragraph" w:customStyle="1" w:styleId="E00E148034FB476A815DAA8D7FC261FD">
    <w:name w:val="E00E148034FB476A815DAA8D7FC261FD"/>
  </w:style>
  <w:style w:type="paragraph" w:customStyle="1" w:styleId="BF725D53E8294078ADB5D750BFD89DA6">
    <w:name w:val="BF725D53E8294078ADB5D750BFD89DA6"/>
  </w:style>
  <w:style w:type="paragraph" w:customStyle="1" w:styleId="C83C8CB493A643DA92BFF8E21C9D903C">
    <w:name w:val="C83C8CB493A643DA92BFF8E21C9D903C"/>
  </w:style>
  <w:style w:type="paragraph" w:customStyle="1" w:styleId="1451AA48C5AB4CA78B4A352400E71FC7">
    <w:name w:val="1451AA48C5AB4CA78B4A352400E71FC7"/>
  </w:style>
  <w:style w:type="paragraph" w:customStyle="1" w:styleId="6011289360CA48A384E4254A6D78ED00">
    <w:name w:val="6011289360CA48A384E4254A6D78ED00"/>
  </w:style>
  <w:style w:type="paragraph" w:customStyle="1" w:styleId="DD16165CDBD24236956DE7F4F7BE2B6F">
    <w:name w:val="DD16165CDBD24236956DE7F4F7BE2B6F"/>
  </w:style>
  <w:style w:type="paragraph" w:customStyle="1" w:styleId="A765640AFDEB4DC795322B89F1B33448">
    <w:name w:val="A765640AFDEB4DC795322B89F1B33448"/>
  </w:style>
  <w:style w:type="paragraph" w:customStyle="1" w:styleId="34CE863F03BC4A14B64224AE4B6AD63A">
    <w:name w:val="34CE863F03BC4A14B64224AE4B6AD63A"/>
  </w:style>
  <w:style w:type="paragraph" w:customStyle="1" w:styleId="B4E79BFDEE054FC38DD9A797C59A0473">
    <w:name w:val="B4E79BFDEE054FC38DD9A797C59A0473"/>
  </w:style>
  <w:style w:type="paragraph" w:customStyle="1" w:styleId="687F093C7A9A4F01BFB4603CBC260B4B">
    <w:name w:val="687F093C7A9A4F01BFB4603CBC260B4B"/>
  </w:style>
  <w:style w:type="paragraph" w:customStyle="1" w:styleId="866D7EC1671A42FA89CC3F102E415652">
    <w:name w:val="866D7EC1671A42FA89CC3F102E415652"/>
  </w:style>
  <w:style w:type="paragraph" w:customStyle="1" w:styleId="E6D1BBCBE7694A46B0C4C5B162C6B92D">
    <w:name w:val="E6D1BBCBE7694A46B0C4C5B162C6B92D"/>
  </w:style>
  <w:style w:type="paragraph" w:customStyle="1" w:styleId="C6645B8995DA4B9799142D1AE18EFBA0">
    <w:name w:val="C6645B8995DA4B9799142D1AE18EFBA0"/>
  </w:style>
  <w:style w:type="paragraph" w:customStyle="1" w:styleId="334F602E1050493D9BE50C9F75F44A74">
    <w:name w:val="334F602E1050493D9BE50C9F75F44A74"/>
  </w:style>
  <w:style w:type="paragraph" w:customStyle="1" w:styleId="B25A8E6C166045099A08AEE2E6B8507D">
    <w:name w:val="B25A8E6C166045099A08AEE2E6B8507D"/>
  </w:style>
  <w:style w:type="paragraph" w:customStyle="1" w:styleId="5C4631950FBD4D0795507E6F78C45AED">
    <w:name w:val="5C4631950FBD4D0795507E6F78C45AED"/>
  </w:style>
  <w:style w:type="paragraph" w:customStyle="1" w:styleId="70F69E4FE78647D4886189139088F4E6">
    <w:name w:val="70F69E4FE78647D4886189139088F4E6"/>
  </w:style>
  <w:style w:type="paragraph" w:customStyle="1" w:styleId="64883AACB3444F009F5D5AEB99649740">
    <w:name w:val="64883AACB3444F009F5D5AEB99649740"/>
  </w:style>
  <w:style w:type="paragraph" w:customStyle="1" w:styleId="1C3729876D904B30AFF103AD3CC8F441">
    <w:name w:val="1C3729876D904B30AFF103AD3CC8F441"/>
  </w:style>
  <w:style w:type="paragraph" w:customStyle="1" w:styleId="4A34F2B65DF84D51A59B5B4DFC738B30">
    <w:name w:val="4A34F2B65DF84D51A59B5B4DFC738B30"/>
  </w:style>
  <w:style w:type="paragraph" w:customStyle="1" w:styleId="B08E47E029344C0795E93BAD898A5082">
    <w:name w:val="B08E47E029344C0795E93BAD898A5082"/>
  </w:style>
  <w:style w:type="paragraph" w:customStyle="1" w:styleId="5AB7B28413C7461D95EFFE9BFDA69359">
    <w:name w:val="5AB7B28413C7461D95EFFE9BFDA69359"/>
  </w:style>
  <w:style w:type="paragraph" w:customStyle="1" w:styleId="166202E05DA04E5E9AFCBD794BFA687F">
    <w:name w:val="166202E05DA04E5E9AFCBD794BFA687F"/>
  </w:style>
  <w:style w:type="paragraph" w:customStyle="1" w:styleId="6EEF3055156441AEBF78270BB489E9A4">
    <w:name w:val="6EEF3055156441AEBF78270BB489E9A4"/>
  </w:style>
  <w:style w:type="paragraph" w:customStyle="1" w:styleId="75263FFA40994DDC9FED40F46E5AE389">
    <w:name w:val="75263FFA40994DDC9FED40F46E5AE389"/>
  </w:style>
  <w:style w:type="paragraph" w:customStyle="1" w:styleId="BCBD8F53AE254ADCA0E66D0A22939650">
    <w:name w:val="BCBD8F53AE254ADCA0E66D0A22939650"/>
  </w:style>
  <w:style w:type="paragraph" w:customStyle="1" w:styleId="495FD5DBDB0348EF9DD8677353556520">
    <w:name w:val="495FD5DBDB0348EF9DD8677353556520"/>
  </w:style>
  <w:style w:type="paragraph" w:customStyle="1" w:styleId="F1CC9765DCB6472CAF947E86C362B006">
    <w:name w:val="F1CC9765DCB6472CAF947E86C362B006"/>
  </w:style>
  <w:style w:type="paragraph" w:customStyle="1" w:styleId="3FF06BD85C20446283815E220EEEA326">
    <w:name w:val="3FF06BD85C20446283815E220EEEA326"/>
  </w:style>
  <w:style w:type="paragraph" w:customStyle="1" w:styleId="18514CAA7A434175A6BD6ED95BD635D3">
    <w:name w:val="18514CAA7A434175A6BD6ED95BD63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1">
      <a:dk1>
        <a:sysClr val="windowText" lastClr="000000"/>
      </a:dk1>
      <a:lt1>
        <a:sysClr val="window" lastClr="FFFFFF"/>
      </a:lt1>
      <a:dk2>
        <a:srgbClr val="333333"/>
      </a:dk2>
      <a:lt2>
        <a:srgbClr val="E0E0E0"/>
      </a:lt2>
      <a:accent1>
        <a:srgbClr val="D64531"/>
      </a:accent1>
      <a:accent2>
        <a:srgbClr val="FF9933"/>
      </a:accent2>
      <a:accent3>
        <a:srgbClr val="8BCC71"/>
      </a:accent3>
      <a:accent4>
        <a:srgbClr val="59C5D9"/>
      </a:accent4>
      <a:accent5>
        <a:srgbClr val="7C8CD6"/>
      </a:accent5>
      <a:accent6>
        <a:srgbClr val="C674D9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Brochure with headings</Template>
  <TotalTime>69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B-7</dc:creator>
  <cp:keywords/>
  <dc:description/>
  <cp:lastModifiedBy>B-7</cp:lastModifiedBy>
  <cp:revision>1</cp:revision>
  <dcterms:created xsi:type="dcterms:W3CDTF">2024-06-13T11:48:00Z</dcterms:created>
  <dcterms:modified xsi:type="dcterms:W3CDTF">2024-06-13T12:57:00Z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